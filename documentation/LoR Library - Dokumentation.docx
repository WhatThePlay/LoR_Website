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B393659" w14:textId="4EA4FABF" w:rsidR="004A2286" w:rsidRDefault="00CB2ECA" w:rsidP="00246F7D">
          <w:pPr>
            <w:pStyle w:val="Liste"/>
          </w:pPr>
          <w:r w:rsidRPr="008B146E">
            <w:rPr>
              <w:noProof/>
              <w:lang w:eastAsia="de-CH"/>
            </w:rPr>
            <w:drawing>
              <wp:anchor distT="0" distB="0" distL="114300" distR="114300" simplePos="0" relativeHeight="251718656" behindDoc="1" locked="0" layoutInCell="1" allowOverlap="1" wp14:anchorId="238F733F" wp14:editId="00A46328">
                <wp:simplePos x="0" y="0"/>
                <wp:positionH relativeFrom="page">
                  <wp:posOffset>-7078191</wp:posOffset>
                </wp:positionH>
                <wp:positionV relativeFrom="paragraph">
                  <wp:posOffset>-720090</wp:posOffset>
                </wp:positionV>
                <wp:extent cx="16113706" cy="8056179"/>
                <wp:effectExtent l="0" t="0" r="3175" b="2540"/>
                <wp:wrapNone/>
                <wp:docPr id="17" name="Bild 2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2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6113706" cy="8056179"/>
                        </a:xfrm>
                        <a:prstGeom prst="rect">
                          <a:avLst/>
                        </a:prstGeom>
                        <a:noFill/>
                        <a:ln>
                          <a:noFill/>
                        </a:ln>
                      </pic:spPr>
                    </pic:pic>
                  </a:graphicData>
                </a:graphic>
                <wp14:sizeRelH relativeFrom="page">
                  <wp14:pctWidth>0</wp14:pctWidth>
                </wp14:sizeRelH>
                <wp14:sizeRelV relativeFrom="page">
                  <wp14:pctHeight>0</wp14:pctHeight>
                </wp14:sizeRelV>
              </wp:anchor>
            </w:drawing>
          </w:r>
          <w:r w:rsidR="00F02C15" w:rsidRPr="008B146E">
            <w:rPr>
              <w:noProof/>
              <w:lang w:eastAsia="de-CH"/>
            </w:rPr>
            <mc:AlternateContent>
              <mc:Choice Requires="wps">
                <w:drawing>
                  <wp:anchor distT="0" distB="0" distL="114300" distR="114300" simplePos="0" relativeHeight="251719680" behindDoc="0" locked="0" layoutInCell="1" allowOverlap="1" wp14:anchorId="215D5F93" wp14:editId="379B6B04">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73798AE2" w14:textId="10117B34" w:rsidR="004A2286" w:rsidRPr="00035039" w:rsidRDefault="00035039" w:rsidP="008D44C8">
                                <w:pPr>
                                  <w:pStyle w:val="TitelTitelseite"/>
                                  <w:rPr>
                                    <w:lang w:val="en-US"/>
                                  </w:rPr>
                                </w:pPr>
                                <w:proofErr w:type="spellStart"/>
                                <w:r w:rsidRPr="00035039">
                                  <w:rPr>
                                    <w:lang w:val="en-US"/>
                                  </w:rPr>
                                  <w:t>LoR</w:t>
                                </w:r>
                                <w:proofErr w:type="spellEnd"/>
                                <w:r w:rsidRPr="00035039">
                                  <w:rPr>
                                    <w:lang w:val="en-US"/>
                                  </w:rPr>
                                  <w:t xml:space="preserve"> Library</w:t>
                                </w:r>
                              </w:p>
                              <w:p w14:paraId="18D1F7C4" w14:textId="6ED768C5" w:rsidR="00F02C15" w:rsidRPr="0001376A" w:rsidRDefault="001F3CB3" w:rsidP="00F02C15">
                                <w:pPr>
                                  <w:pStyle w:val="UntertitelTitelseite"/>
                                  <w:tabs>
                                    <w:tab w:val="left" w:pos="1560"/>
                                  </w:tabs>
                                  <w:rPr>
                                    <w:sz w:val="32"/>
                                    <w:szCs w:val="32"/>
                                    <w:lang w:val="en-US"/>
                                  </w:rPr>
                                </w:pPr>
                                <w:r w:rsidRPr="0001376A">
                                  <w:rPr>
                                    <w:sz w:val="32"/>
                                    <w:szCs w:val="32"/>
                                    <w:lang w:val="en-US"/>
                                  </w:rPr>
                                  <w:t>Autor</w:t>
                                </w:r>
                                <w:r w:rsidR="00F02C15" w:rsidRPr="0001376A">
                                  <w:rPr>
                                    <w:sz w:val="32"/>
                                    <w:szCs w:val="32"/>
                                    <w:lang w:val="en-US"/>
                                  </w:rPr>
                                  <w:t xml:space="preserve">: </w:t>
                                </w:r>
                                <w:r w:rsidR="00035039" w:rsidRPr="0001376A">
                                  <w:rPr>
                                    <w:sz w:val="32"/>
                                    <w:szCs w:val="32"/>
                                    <w:lang w:val="en-US"/>
                                  </w:rPr>
                                  <w:t>Nicolas Dreier</w:t>
                                </w:r>
                                <w:r w:rsidR="00F02C15" w:rsidRPr="0001376A">
                                  <w:rPr>
                                    <w:sz w:val="32"/>
                                    <w:szCs w:val="32"/>
                                    <w:lang w:val="en-US"/>
                                  </w:rPr>
                                  <w:tab/>
                                </w:r>
                              </w:p>
                              <w:p w14:paraId="4A1AD0D3" w14:textId="478C026B" w:rsidR="004A2286" w:rsidRPr="00F02C15" w:rsidRDefault="00F02C15" w:rsidP="00F02C15">
                                <w:pPr>
                                  <w:pStyle w:val="UntertitelTitelseite"/>
                                  <w:tabs>
                                    <w:tab w:val="left" w:pos="1560"/>
                                  </w:tabs>
                                  <w:rPr>
                                    <w:sz w:val="32"/>
                                    <w:szCs w:val="32"/>
                                  </w:rPr>
                                </w:pPr>
                                <w:r w:rsidRPr="00F02C15">
                                  <w:rPr>
                                    <w:sz w:val="32"/>
                                    <w:szCs w:val="32"/>
                                  </w:rPr>
                                  <w:t xml:space="preserve">Betreuer: </w:t>
                                </w:r>
                                <w:r w:rsidR="00035039">
                                  <w:rPr>
                                    <w:sz w:val="32"/>
                                    <w:szCs w:val="32"/>
                                  </w:rPr>
                                  <w:t>Ivan Cammarota</w:t>
                                </w:r>
                                <w:r>
                                  <w:rPr>
                                    <w:sz w:val="32"/>
                                    <w:szCs w:val="32"/>
                                  </w:rPr>
                                  <w:tab/>
                                </w:r>
                              </w:p>
                              <w:p w14:paraId="01CA1875" w14:textId="1F58CACD" w:rsidR="00F02C15" w:rsidRPr="00F02C15" w:rsidRDefault="00F02C15" w:rsidP="00F02C15">
                                <w:pPr>
                                  <w:pStyle w:val="UntertitelTitelseite"/>
                                  <w:tabs>
                                    <w:tab w:val="left" w:pos="1560"/>
                                  </w:tabs>
                                  <w:rPr>
                                    <w:sz w:val="32"/>
                                    <w:szCs w:val="32"/>
                                  </w:rPr>
                                </w:pPr>
                                <w:r w:rsidRPr="00F02C15">
                                  <w:rPr>
                                    <w:sz w:val="32"/>
                                    <w:szCs w:val="32"/>
                                  </w:rPr>
                                  <w:t xml:space="preserve">Datum: </w:t>
                                </w:r>
                                <w:r w:rsidR="00035039">
                                  <w:rPr>
                                    <w:sz w:val="32"/>
                                    <w:szCs w:val="32"/>
                                  </w:rPr>
                                  <w:t>11.03.2022</w:t>
                                </w:r>
                                <w:r>
                                  <w:rPr>
                                    <w:sz w:val="32"/>
                                    <w:szCs w:val="32"/>
                                  </w:rPr>
                                  <w:tab/>
                                </w:r>
                              </w:p>
                              <w:p w14:paraId="4118DFE6" w14:textId="77777777" w:rsidR="00F02C15" w:rsidRPr="00F02C15" w:rsidRDefault="00F02C15" w:rsidP="00F02C15">
                                <w:pPr>
                                  <w:pStyle w:val="UntertitelTitelseite"/>
                                  <w:tabs>
                                    <w:tab w:val="left" w:pos="1560"/>
                                  </w:tabs>
                                  <w:rPr>
                                    <w:sz w:val="32"/>
                                    <w:szCs w:val="32"/>
                                  </w:rPr>
                                </w:pPr>
                              </w:p>
                              <w:p w14:paraId="72525884"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5D5F93"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73798AE2" w14:textId="10117B34" w:rsidR="004A2286" w:rsidRPr="00035039" w:rsidRDefault="00035039" w:rsidP="008D44C8">
                          <w:pPr>
                            <w:pStyle w:val="TitelTitelseite"/>
                            <w:rPr>
                              <w:lang w:val="en-US"/>
                            </w:rPr>
                          </w:pPr>
                          <w:proofErr w:type="spellStart"/>
                          <w:r w:rsidRPr="00035039">
                            <w:rPr>
                              <w:lang w:val="en-US"/>
                            </w:rPr>
                            <w:t>LoR</w:t>
                          </w:r>
                          <w:proofErr w:type="spellEnd"/>
                          <w:r w:rsidRPr="00035039">
                            <w:rPr>
                              <w:lang w:val="en-US"/>
                            </w:rPr>
                            <w:t xml:space="preserve"> Library</w:t>
                          </w:r>
                        </w:p>
                        <w:p w14:paraId="18D1F7C4" w14:textId="6ED768C5" w:rsidR="00F02C15" w:rsidRPr="0001376A" w:rsidRDefault="001F3CB3" w:rsidP="00F02C15">
                          <w:pPr>
                            <w:pStyle w:val="UntertitelTitelseite"/>
                            <w:tabs>
                              <w:tab w:val="left" w:pos="1560"/>
                            </w:tabs>
                            <w:rPr>
                              <w:sz w:val="32"/>
                              <w:szCs w:val="32"/>
                              <w:lang w:val="en-US"/>
                            </w:rPr>
                          </w:pPr>
                          <w:r w:rsidRPr="0001376A">
                            <w:rPr>
                              <w:sz w:val="32"/>
                              <w:szCs w:val="32"/>
                              <w:lang w:val="en-US"/>
                            </w:rPr>
                            <w:t>Autor</w:t>
                          </w:r>
                          <w:r w:rsidR="00F02C15" w:rsidRPr="0001376A">
                            <w:rPr>
                              <w:sz w:val="32"/>
                              <w:szCs w:val="32"/>
                              <w:lang w:val="en-US"/>
                            </w:rPr>
                            <w:t xml:space="preserve">: </w:t>
                          </w:r>
                          <w:r w:rsidR="00035039" w:rsidRPr="0001376A">
                            <w:rPr>
                              <w:sz w:val="32"/>
                              <w:szCs w:val="32"/>
                              <w:lang w:val="en-US"/>
                            </w:rPr>
                            <w:t>Nicolas Dreier</w:t>
                          </w:r>
                          <w:r w:rsidR="00F02C15" w:rsidRPr="0001376A">
                            <w:rPr>
                              <w:sz w:val="32"/>
                              <w:szCs w:val="32"/>
                              <w:lang w:val="en-US"/>
                            </w:rPr>
                            <w:tab/>
                          </w:r>
                        </w:p>
                        <w:p w14:paraId="4A1AD0D3" w14:textId="478C026B" w:rsidR="004A2286" w:rsidRPr="00F02C15" w:rsidRDefault="00F02C15" w:rsidP="00F02C15">
                          <w:pPr>
                            <w:pStyle w:val="UntertitelTitelseite"/>
                            <w:tabs>
                              <w:tab w:val="left" w:pos="1560"/>
                            </w:tabs>
                            <w:rPr>
                              <w:sz w:val="32"/>
                              <w:szCs w:val="32"/>
                            </w:rPr>
                          </w:pPr>
                          <w:r w:rsidRPr="00F02C15">
                            <w:rPr>
                              <w:sz w:val="32"/>
                              <w:szCs w:val="32"/>
                            </w:rPr>
                            <w:t xml:space="preserve">Betreuer: </w:t>
                          </w:r>
                          <w:r w:rsidR="00035039">
                            <w:rPr>
                              <w:sz w:val="32"/>
                              <w:szCs w:val="32"/>
                            </w:rPr>
                            <w:t>Ivan Cammarota</w:t>
                          </w:r>
                          <w:r>
                            <w:rPr>
                              <w:sz w:val="32"/>
                              <w:szCs w:val="32"/>
                            </w:rPr>
                            <w:tab/>
                          </w:r>
                        </w:p>
                        <w:p w14:paraId="01CA1875" w14:textId="1F58CACD" w:rsidR="00F02C15" w:rsidRPr="00F02C15" w:rsidRDefault="00F02C15" w:rsidP="00F02C15">
                          <w:pPr>
                            <w:pStyle w:val="UntertitelTitelseite"/>
                            <w:tabs>
                              <w:tab w:val="left" w:pos="1560"/>
                            </w:tabs>
                            <w:rPr>
                              <w:sz w:val="32"/>
                              <w:szCs w:val="32"/>
                            </w:rPr>
                          </w:pPr>
                          <w:r w:rsidRPr="00F02C15">
                            <w:rPr>
                              <w:sz w:val="32"/>
                              <w:szCs w:val="32"/>
                            </w:rPr>
                            <w:t xml:space="preserve">Datum: </w:t>
                          </w:r>
                          <w:r w:rsidR="00035039">
                            <w:rPr>
                              <w:sz w:val="32"/>
                              <w:szCs w:val="32"/>
                            </w:rPr>
                            <w:t>11.03.2022</w:t>
                          </w:r>
                          <w:r>
                            <w:rPr>
                              <w:sz w:val="32"/>
                              <w:szCs w:val="32"/>
                            </w:rPr>
                            <w:tab/>
                          </w:r>
                        </w:p>
                        <w:p w14:paraId="4118DFE6" w14:textId="77777777" w:rsidR="00F02C15" w:rsidRPr="00F02C15" w:rsidRDefault="00F02C15" w:rsidP="00F02C15">
                          <w:pPr>
                            <w:pStyle w:val="UntertitelTitelseite"/>
                            <w:tabs>
                              <w:tab w:val="left" w:pos="1560"/>
                            </w:tabs>
                            <w:rPr>
                              <w:sz w:val="32"/>
                              <w:szCs w:val="32"/>
                            </w:rPr>
                          </w:pPr>
                        </w:p>
                        <w:p w14:paraId="72525884"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5C98B9DC" wp14:editId="6A1F1A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716608" behindDoc="0" locked="0" layoutInCell="1" allowOverlap="1" wp14:anchorId="464176C2" wp14:editId="5875C871">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BA17C"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B146E">
            <w:rPr>
              <w:noProof/>
              <w:lang w:eastAsia="de-CH"/>
            </w:rPr>
            <w:drawing>
              <wp:anchor distT="0" distB="0" distL="114300" distR="114300" simplePos="0" relativeHeight="251717632" behindDoc="0" locked="0" layoutInCell="1" allowOverlap="1" wp14:anchorId="39977A55" wp14:editId="033CDC35">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3CE6EE51" w14:textId="77777777" w:rsidR="00F02C15" w:rsidRPr="00F02C15" w:rsidRDefault="00F02C15" w:rsidP="00F02C15">
      <w:pPr>
        <w:rPr>
          <w:b/>
          <w:sz w:val="42"/>
          <w:szCs w:val="42"/>
          <w:lang w:val="de-DE"/>
        </w:rPr>
      </w:pPr>
      <w:r w:rsidRPr="00F02C15">
        <w:rPr>
          <w:b/>
          <w:sz w:val="42"/>
          <w:szCs w:val="42"/>
          <w:lang w:val="de-DE"/>
        </w:rPr>
        <w:lastRenderedPageBreak/>
        <w:t>Inhalt</w:t>
      </w:r>
    </w:p>
    <w:p w14:paraId="17366C64" w14:textId="645CA465" w:rsidR="002326C5"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97891703" w:history="1">
        <w:r w:rsidR="002326C5" w:rsidRPr="002F13E4">
          <w:rPr>
            <w:rStyle w:val="Hyperlink"/>
          </w:rPr>
          <w:t>1</w:t>
        </w:r>
        <w:r w:rsidR="002326C5">
          <w:rPr>
            <w:rFonts w:asciiTheme="minorHAnsi" w:eastAsiaTheme="minorEastAsia" w:hAnsiTheme="minorHAnsi"/>
            <w:b w:val="0"/>
            <w:lang w:eastAsia="de-CH"/>
          </w:rPr>
          <w:tab/>
        </w:r>
        <w:r w:rsidR="002326C5" w:rsidRPr="002F13E4">
          <w:rPr>
            <w:rStyle w:val="Hyperlink"/>
          </w:rPr>
          <w:t>Abstract</w:t>
        </w:r>
        <w:r w:rsidR="002326C5">
          <w:rPr>
            <w:webHidden/>
          </w:rPr>
          <w:tab/>
        </w:r>
        <w:r w:rsidR="002326C5">
          <w:rPr>
            <w:webHidden/>
          </w:rPr>
          <w:fldChar w:fldCharType="begin"/>
        </w:r>
        <w:r w:rsidR="002326C5">
          <w:rPr>
            <w:webHidden/>
          </w:rPr>
          <w:instrText xml:space="preserve"> PAGEREF _Toc97891703 \h </w:instrText>
        </w:r>
        <w:r w:rsidR="002326C5">
          <w:rPr>
            <w:webHidden/>
          </w:rPr>
        </w:r>
        <w:r w:rsidR="002326C5">
          <w:rPr>
            <w:webHidden/>
          </w:rPr>
          <w:fldChar w:fldCharType="separate"/>
        </w:r>
        <w:r w:rsidR="002326C5">
          <w:rPr>
            <w:webHidden/>
          </w:rPr>
          <w:t>2</w:t>
        </w:r>
        <w:r w:rsidR="002326C5">
          <w:rPr>
            <w:webHidden/>
          </w:rPr>
          <w:fldChar w:fldCharType="end"/>
        </w:r>
      </w:hyperlink>
    </w:p>
    <w:p w14:paraId="1DE8FC11" w14:textId="40F5FA41" w:rsidR="002326C5" w:rsidRDefault="00D13154">
      <w:pPr>
        <w:pStyle w:val="Verzeichnis1"/>
        <w:rPr>
          <w:rFonts w:asciiTheme="minorHAnsi" w:eastAsiaTheme="minorEastAsia" w:hAnsiTheme="minorHAnsi"/>
          <w:b w:val="0"/>
          <w:lang w:eastAsia="de-CH"/>
        </w:rPr>
      </w:pPr>
      <w:hyperlink w:anchor="_Toc97891704" w:history="1">
        <w:r w:rsidR="002326C5" w:rsidRPr="002F13E4">
          <w:rPr>
            <w:rStyle w:val="Hyperlink"/>
          </w:rPr>
          <w:t>2</w:t>
        </w:r>
        <w:r w:rsidR="002326C5">
          <w:rPr>
            <w:rFonts w:asciiTheme="minorHAnsi" w:eastAsiaTheme="minorEastAsia" w:hAnsiTheme="minorHAnsi"/>
            <w:b w:val="0"/>
            <w:lang w:eastAsia="de-CH"/>
          </w:rPr>
          <w:tab/>
        </w:r>
        <w:r w:rsidR="002326C5" w:rsidRPr="002F13E4">
          <w:rPr>
            <w:rStyle w:val="Hyperlink"/>
          </w:rPr>
          <w:t>Lastenheft (Aufgabenstellung)</w:t>
        </w:r>
        <w:r w:rsidR="002326C5">
          <w:rPr>
            <w:webHidden/>
          </w:rPr>
          <w:tab/>
        </w:r>
        <w:r w:rsidR="002326C5">
          <w:rPr>
            <w:webHidden/>
          </w:rPr>
          <w:fldChar w:fldCharType="begin"/>
        </w:r>
        <w:r w:rsidR="002326C5">
          <w:rPr>
            <w:webHidden/>
          </w:rPr>
          <w:instrText xml:space="preserve"> PAGEREF _Toc97891704 \h </w:instrText>
        </w:r>
        <w:r w:rsidR="002326C5">
          <w:rPr>
            <w:webHidden/>
          </w:rPr>
        </w:r>
        <w:r w:rsidR="002326C5">
          <w:rPr>
            <w:webHidden/>
          </w:rPr>
          <w:fldChar w:fldCharType="separate"/>
        </w:r>
        <w:r w:rsidR="002326C5">
          <w:rPr>
            <w:webHidden/>
          </w:rPr>
          <w:t>3</w:t>
        </w:r>
        <w:r w:rsidR="002326C5">
          <w:rPr>
            <w:webHidden/>
          </w:rPr>
          <w:fldChar w:fldCharType="end"/>
        </w:r>
      </w:hyperlink>
    </w:p>
    <w:p w14:paraId="0E1AD373" w14:textId="2C5EB1F4" w:rsidR="002326C5" w:rsidRDefault="00D13154">
      <w:pPr>
        <w:pStyle w:val="Verzeichnis1"/>
        <w:rPr>
          <w:rFonts w:asciiTheme="minorHAnsi" w:eastAsiaTheme="minorEastAsia" w:hAnsiTheme="minorHAnsi"/>
          <w:b w:val="0"/>
          <w:lang w:eastAsia="de-CH"/>
        </w:rPr>
      </w:pPr>
      <w:hyperlink w:anchor="_Toc97891705" w:history="1">
        <w:r w:rsidR="002326C5" w:rsidRPr="002F13E4">
          <w:rPr>
            <w:rStyle w:val="Hyperlink"/>
          </w:rPr>
          <w:t>3</w:t>
        </w:r>
        <w:r w:rsidR="002326C5">
          <w:rPr>
            <w:rFonts w:asciiTheme="minorHAnsi" w:eastAsiaTheme="minorEastAsia" w:hAnsiTheme="minorHAnsi"/>
            <w:b w:val="0"/>
            <w:lang w:eastAsia="de-CH"/>
          </w:rPr>
          <w:tab/>
        </w:r>
        <w:r w:rsidR="002326C5" w:rsidRPr="002F13E4">
          <w:rPr>
            <w:rStyle w:val="Hyperlink"/>
          </w:rPr>
          <w:t>Zielpublikum</w:t>
        </w:r>
        <w:r w:rsidR="002326C5">
          <w:rPr>
            <w:webHidden/>
          </w:rPr>
          <w:tab/>
        </w:r>
        <w:r w:rsidR="002326C5">
          <w:rPr>
            <w:webHidden/>
          </w:rPr>
          <w:fldChar w:fldCharType="begin"/>
        </w:r>
        <w:r w:rsidR="002326C5">
          <w:rPr>
            <w:webHidden/>
          </w:rPr>
          <w:instrText xml:space="preserve"> PAGEREF _Toc97891705 \h </w:instrText>
        </w:r>
        <w:r w:rsidR="002326C5">
          <w:rPr>
            <w:webHidden/>
          </w:rPr>
        </w:r>
        <w:r w:rsidR="002326C5">
          <w:rPr>
            <w:webHidden/>
          </w:rPr>
          <w:fldChar w:fldCharType="separate"/>
        </w:r>
        <w:r w:rsidR="002326C5">
          <w:rPr>
            <w:webHidden/>
          </w:rPr>
          <w:t>5</w:t>
        </w:r>
        <w:r w:rsidR="002326C5">
          <w:rPr>
            <w:webHidden/>
          </w:rPr>
          <w:fldChar w:fldCharType="end"/>
        </w:r>
      </w:hyperlink>
    </w:p>
    <w:p w14:paraId="362E89E4" w14:textId="3A299F18" w:rsidR="002326C5" w:rsidRDefault="00D13154">
      <w:pPr>
        <w:pStyle w:val="Verzeichnis1"/>
        <w:rPr>
          <w:rFonts w:asciiTheme="minorHAnsi" w:eastAsiaTheme="minorEastAsia" w:hAnsiTheme="minorHAnsi"/>
          <w:b w:val="0"/>
          <w:lang w:eastAsia="de-CH"/>
        </w:rPr>
      </w:pPr>
      <w:hyperlink w:anchor="_Toc97891706" w:history="1">
        <w:r w:rsidR="002326C5" w:rsidRPr="002F13E4">
          <w:rPr>
            <w:rStyle w:val="Hyperlink"/>
          </w:rPr>
          <w:t>4</w:t>
        </w:r>
        <w:r w:rsidR="002326C5">
          <w:rPr>
            <w:rFonts w:asciiTheme="minorHAnsi" w:eastAsiaTheme="minorEastAsia" w:hAnsiTheme="minorHAnsi"/>
            <w:b w:val="0"/>
            <w:lang w:eastAsia="de-CH"/>
          </w:rPr>
          <w:tab/>
        </w:r>
        <w:r w:rsidR="002326C5" w:rsidRPr="002F13E4">
          <w:rPr>
            <w:rStyle w:val="Hyperlink"/>
          </w:rPr>
          <w:t>Sitemap</w:t>
        </w:r>
        <w:r w:rsidR="002326C5">
          <w:rPr>
            <w:webHidden/>
          </w:rPr>
          <w:tab/>
        </w:r>
        <w:r w:rsidR="002326C5">
          <w:rPr>
            <w:webHidden/>
          </w:rPr>
          <w:fldChar w:fldCharType="begin"/>
        </w:r>
        <w:r w:rsidR="002326C5">
          <w:rPr>
            <w:webHidden/>
          </w:rPr>
          <w:instrText xml:space="preserve"> PAGEREF _Toc97891706 \h </w:instrText>
        </w:r>
        <w:r w:rsidR="002326C5">
          <w:rPr>
            <w:webHidden/>
          </w:rPr>
        </w:r>
        <w:r w:rsidR="002326C5">
          <w:rPr>
            <w:webHidden/>
          </w:rPr>
          <w:fldChar w:fldCharType="separate"/>
        </w:r>
        <w:r w:rsidR="002326C5">
          <w:rPr>
            <w:webHidden/>
          </w:rPr>
          <w:t>5</w:t>
        </w:r>
        <w:r w:rsidR="002326C5">
          <w:rPr>
            <w:webHidden/>
          </w:rPr>
          <w:fldChar w:fldCharType="end"/>
        </w:r>
      </w:hyperlink>
    </w:p>
    <w:p w14:paraId="326CC2A0" w14:textId="7FDB7109" w:rsidR="002326C5" w:rsidRDefault="00D13154">
      <w:pPr>
        <w:pStyle w:val="Verzeichnis1"/>
        <w:rPr>
          <w:rFonts w:asciiTheme="minorHAnsi" w:eastAsiaTheme="minorEastAsia" w:hAnsiTheme="minorHAnsi"/>
          <w:b w:val="0"/>
          <w:lang w:eastAsia="de-CH"/>
        </w:rPr>
      </w:pPr>
      <w:hyperlink w:anchor="_Toc97891707" w:history="1">
        <w:r w:rsidR="002326C5" w:rsidRPr="002F13E4">
          <w:rPr>
            <w:rStyle w:val="Hyperlink"/>
          </w:rPr>
          <w:t>5</w:t>
        </w:r>
        <w:r w:rsidR="002326C5">
          <w:rPr>
            <w:rFonts w:asciiTheme="minorHAnsi" w:eastAsiaTheme="minorEastAsia" w:hAnsiTheme="minorHAnsi"/>
            <w:b w:val="0"/>
            <w:lang w:eastAsia="de-CH"/>
          </w:rPr>
          <w:tab/>
        </w:r>
        <w:r w:rsidR="002326C5" w:rsidRPr="002F13E4">
          <w:rPr>
            <w:rStyle w:val="Hyperlink"/>
          </w:rPr>
          <w:t>Navigation</w:t>
        </w:r>
        <w:r w:rsidR="002326C5">
          <w:rPr>
            <w:webHidden/>
          </w:rPr>
          <w:tab/>
        </w:r>
        <w:r w:rsidR="002326C5">
          <w:rPr>
            <w:webHidden/>
          </w:rPr>
          <w:fldChar w:fldCharType="begin"/>
        </w:r>
        <w:r w:rsidR="002326C5">
          <w:rPr>
            <w:webHidden/>
          </w:rPr>
          <w:instrText xml:space="preserve"> PAGEREF _Toc97891707 \h </w:instrText>
        </w:r>
        <w:r w:rsidR="002326C5">
          <w:rPr>
            <w:webHidden/>
          </w:rPr>
        </w:r>
        <w:r w:rsidR="002326C5">
          <w:rPr>
            <w:webHidden/>
          </w:rPr>
          <w:fldChar w:fldCharType="separate"/>
        </w:r>
        <w:r w:rsidR="002326C5">
          <w:rPr>
            <w:webHidden/>
          </w:rPr>
          <w:t>7</w:t>
        </w:r>
        <w:r w:rsidR="002326C5">
          <w:rPr>
            <w:webHidden/>
          </w:rPr>
          <w:fldChar w:fldCharType="end"/>
        </w:r>
      </w:hyperlink>
    </w:p>
    <w:p w14:paraId="117342F4" w14:textId="40E227F0" w:rsidR="002326C5" w:rsidRDefault="00D13154">
      <w:pPr>
        <w:pStyle w:val="Verzeichnis1"/>
        <w:rPr>
          <w:rFonts w:asciiTheme="minorHAnsi" w:eastAsiaTheme="minorEastAsia" w:hAnsiTheme="minorHAnsi"/>
          <w:b w:val="0"/>
          <w:lang w:eastAsia="de-CH"/>
        </w:rPr>
      </w:pPr>
      <w:hyperlink w:anchor="_Toc97891708" w:history="1">
        <w:r w:rsidR="002326C5" w:rsidRPr="002F13E4">
          <w:rPr>
            <w:rStyle w:val="Hyperlink"/>
          </w:rPr>
          <w:t>6</w:t>
        </w:r>
        <w:r w:rsidR="002326C5">
          <w:rPr>
            <w:rFonts w:asciiTheme="minorHAnsi" w:eastAsiaTheme="minorEastAsia" w:hAnsiTheme="minorHAnsi"/>
            <w:b w:val="0"/>
            <w:lang w:eastAsia="de-CH"/>
          </w:rPr>
          <w:tab/>
        </w:r>
        <w:r w:rsidR="002326C5" w:rsidRPr="002F13E4">
          <w:rPr>
            <w:rStyle w:val="Hyperlink"/>
          </w:rPr>
          <w:t>Farbschema</w:t>
        </w:r>
        <w:r w:rsidR="002326C5">
          <w:rPr>
            <w:webHidden/>
          </w:rPr>
          <w:tab/>
        </w:r>
        <w:r w:rsidR="002326C5">
          <w:rPr>
            <w:webHidden/>
          </w:rPr>
          <w:fldChar w:fldCharType="begin"/>
        </w:r>
        <w:r w:rsidR="002326C5">
          <w:rPr>
            <w:webHidden/>
          </w:rPr>
          <w:instrText xml:space="preserve"> PAGEREF _Toc97891708 \h </w:instrText>
        </w:r>
        <w:r w:rsidR="002326C5">
          <w:rPr>
            <w:webHidden/>
          </w:rPr>
        </w:r>
        <w:r w:rsidR="002326C5">
          <w:rPr>
            <w:webHidden/>
          </w:rPr>
          <w:fldChar w:fldCharType="separate"/>
        </w:r>
        <w:r w:rsidR="002326C5">
          <w:rPr>
            <w:webHidden/>
          </w:rPr>
          <w:t>9</w:t>
        </w:r>
        <w:r w:rsidR="002326C5">
          <w:rPr>
            <w:webHidden/>
          </w:rPr>
          <w:fldChar w:fldCharType="end"/>
        </w:r>
      </w:hyperlink>
    </w:p>
    <w:p w14:paraId="0DDC416B" w14:textId="067B1547" w:rsidR="002326C5" w:rsidRDefault="00D13154">
      <w:pPr>
        <w:pStyle w:val="Verzeichnis1"/>
        <w:rPr>
          <w:rFonts w:asciiTheme="minorHAnsi" w:eastAsiaTheme="minorEastAsia" w:hAnsiTheme="minorHAnsi"/>
          <w:b w:val="0"/>
          <w:lang w:eastAsia="de-CH"/>
        </w:rPr>
      </w:pPr>
      <w:hyperlink w:anchor="_Toc97891709" w:history="1">
        <w:r w:rsidR="002326C5" w:rsidRPr="002F13E4">
          <w:rPr>
            <w:rStyle w:val="Hyperlink"/>
          </w:rPr>
          <w:t>7</w:t>
        </w:r>
        <w:r w:rsidR="002326C5">
          <w:rPr>
            <w:rFonts w:asciiTheme="minorHAnsi" w:eastAsiaTheme="minorEastAsia" w:hAnsiTheme="minorHAnsi"/>
            <w:b w:val="0"/>
            <w:lang w:eastAsia="de-CH"/>
          </w:rPr>
          <w:tab/>
        </w:r>
        <w:r w:rsidR="002326C5" w:rsidRPr="002F13E4">
          <w:rPr>
            <w:rStyle w:val="Hyperlink"/>
          </w:rPr>
          <w:t>Schriftarten</w:t>
        </w:r>
        <w:r w:rsidR="002326C5">
          <w:rPr>
            <w:webHidden/>
          </w:rPr>
          <w:tab/>
        </w:r>
        <w:r w:rsidR="002326C5">
          <w:rPr>
            <w:webHidden/>
          </w:rPr>
          <w:fldChar w:fldCharType="begin"/>
        </w:r>
        <w:r w:rsidR="002326C5">
          <w:rPr>
            <w:webHidden/>
          </w:rPr>
          <w:instrText xml:space="preserve"> PAGEREF _Toc97891709 \h </w:instrText>
        </w:r>
        <w:r w:rsidR="002326C5">
          <w:rPr>
            <w:webHidden/>
          </w:rPr>
        </w:r>
        <w:r w:rsidR="002326C5">
          <w:rPr>
            <w:webHidden/>
          </w:rPr>
          <w:fldChar w:fldCharType="separate"/>
        </w:r>
        <w:r w:rsidR="002326C5">
          <w:rPr>
            <w:webHidden/>
          </w:rPr>
          <w:t>9</w:t>
        </w:r>
        <w:r w:rsidR="002326C5">
          <w:rPr>
            <w:webHidden/>
          </w:rPr>
          <w:fldChar w:fldCharType="end"/>
        </w:r>
      </w:hyperlink>
    </w:p>
    <w:p w14:paraId="55C650E1" w14:textId="0A3488F4" w:rsidR="002326C5" w:rsidRDefault="00D13154">
      <w:pPr>
        <w:pStyle w:val="Verzeichnis1"/>
        <w:rPr>
          <w:rFonts w:asciiTheme="minorHAnsi" w:eastAsiaTheme="minorEastAsia" w:hAnsiTheme="minorHAnsi"/>
          <w:b w:val="0"/>
          <w:lang w:eastAsia="de-CH"/>
        </w:rPr>
      </w:pPr>
      <w:hyperlink w:anchor="_Toc97891710" w:history="1">
        <w:r w:rsidR="002326C5" w:rsidRPr="002F13E4">
          <w:rPr>
            <w:rStyle w:val="Hyperlink"/>
          </w:rPr>
          <w:t>8</w:t>
        </w:r>
        <w:r w:rsidR="002326C5">
          <w:rPr>
            <w:rFonts w:asciiTheme="minorHAnsi" w:eastAsiaTheme="minorEastAsia" w:hAnsiTheme="minorHAnsi"/>
            <w:b w:val="0"/>
            <w:lang w:eastAsia="de-CH"/>
          </w:rPr>
          <w:tab/>
        </w:r>
        <w:r w:rsidR="002326C5" w:rsidRPr="002F13E4">
          <w:rPr>
            <w:rStyle w:val="Hyperlink"/>
          </w:rPr>
          <w:t>Testing</w:t>
        </w:r>
        <w:r w:rsidR="002326C5">
          <w:rPr>
            <w:webHidden/>
          </w:rPr>
          <w:tab/>
        </w:r>
        <w:r w:rsidR="002326C5">
          <w:rPr>
            <w:webHidden/>
          </w:rPr>
          <w:fldChar w:fldCharType="begin"/>
        </w:r>
        <w:r w:rsidR="002326C5">
          <w:rPr>
            <w:webHidden/>
          </w:rPr>
          <w:instrText xml:space="preserve"> PAGEREF _Toc97891710 \h </w:instrText>
        </w:r>
        <w:r w:rsidR="002326C5">
          <w:rPr>
            <w:webHidden/>
          </w:rPr>
        </w:r>
        <w:r w:rsidR="002326C5">
          <w:rPr>
            <w:webHidden/>
          </w:rPr>
          <w:fldChar w:fldCharType="separate"/>
        </w:r>
        <w:r w:rsidR="002326C5">
          <w:rPr>
            <w:webHidden/>
          </w:rPr>
          <w:t>10</w:t>
        </w:r>
        <w:r w:rsidR="002326C5">
          <w:rPr>
            <w:webHidden/>
          </w:rPr>
          <w:fldChar w:fldCharType="end"/>
        </w:r>
      </w:hyperlink>
    </w:p>
    <w:p w14:paraId="3419AB9E" w14:textId="6D646312" w:rsidR="002326C5" w:rsidRDefault="00D13154">
      <w:pPr>
        <w:pStyle w:val="Verzeichnis1"/>
        <w:rPr>
          <w:rFonts w:asciiTheme="minorHAnsi" w:eastAsiaTheme="minorEastAsia" w:hAnsiTheme="minorHAnsi"/>
          <w:b w:val="0"/>
          <w:lang w:eastAsia="de-CH"/>
        </w:rPr>
      </w:pPr>
      <w:hyperlink w:anchor="_Toc97891711" w:history="1">
        <w:r w:rsidR="002326C5" w:rsidRPr="002F13E4">
          <w:rPr>
            <w:rStyle w:val="Hyperlink"/>
          </w:rPr>
          <w:t>9</w:t>
        </w:r>
        <w:r w:rsidR="002326C5">
          <w:rPr>
            <w:rFonts w:asciiTheme="minorHAnsi" w:eastAsiaTheme="minorEastAsia" w:hAnsiTheme="minorHAnsi"/>
            <w:b w:val="0"/>
            <w:lang w:eastAsia="de-CH"/>
          </w:rPr>
          <w:tab/>
        </w:r>
        <w:r w:rsidR="002326C5" w:rsidRPr="002F13E4">
          <w:rPr>
            <w:rStyle w:val="Hyperlink"/>
          </w:rPr>
          <w:t>Fazit</w:t>
        </w:r>
        <w:r w:rsidR="002326C5">
          <w:rPr>
            <w:webHidden/>
          </w:rPr>
          <w:tab/>
        </w:r>
        <w:r w:rsidR="002326C5">
          <w:rPr>
            <w:webHidden/>
          </w:rPr>
          <w:fldChar w:fldCharType="begin"/>
        </w:r>
        <w:r w:rsidR="002326C5">
          <w:rPr>
            <w:webHidden/>
          </w:rPr>
          <w:instrText xml:space="preserve"> PAGEREF _Toc97891711 \h </w:instrText>
        </w:r>
        <w:r w:rsidR="002326C5">
          <w:rPr>
            <w:webHidden/>
          </w:rPr>
        </w:r>
        <w:r w:rsidR="002326C5">
          <w:rPr>
            <w:webHidden/>
          </w:rPr>
          <w:fldChar w:fldCharType="separate"/>
        </w:r>
        <w:r w:rsidR="002326C5">
          <w:rPr>
            <w:webHidden/>
          </w:rPr>
          <w:t>12</w:t>
        </w:r>
        <w:r w:rsidR="002326C5">
          <w:rPr>
            <w:webHidden/>
          </w:rPr>
          <w:fldChar w:fldCharType="end"/>
        </w:r>
      </w:hyperlink>
    </w:p>
    <w:p w14:paraId="0DB1944D" w14:textId="57D9AB1B" w:rsidR="00F02C15" w:rsidRDefault="00860FD9">
      <w:pPr>
        <w:spacing w:after="160" w:line="259" w:lineRule="auto"/>
        <w:rPr>
          <w:bCs/>
          <w:lang w:val="de-DE"/>
        </w:rPr>
      </w:pPr>
      <w:r>
        <w:rPr>
          <w:bCs/>
          <w:lang w:val="de-DE"/>
        </w:rPr>
        <w:fldChar w:fldCharType="end"/>
      </w:r>
      <w:r w:rsidR="00F02C15">
        <w:rPr>
          <w:bCs/>
          <w:lang w:val="de-DE"/>
        </w:rPr>
        <w:br w:type="page"/>
      </w:r>
    </w:p>
    <w:p w14:paraId="709315AD" w14:textId="269F3220" w:rsidR="00F02C15" w:rsidRDefault="00F02C15" w:rsidP="00B95377">
      <w:pPr>
        <w:pStyle w:val="berschrift1"/>
      </w:pPr>
      <w:bookmarkStart w:id="1" w:name="_Toc291271749"/>
      <w:bookmarkStart w:id="2" w:name="_Toc1388150"/>
      <w:bookmarkStart w:id="3" w:name="_Toc97891703"/>
      <w:r w:rsidRPr="00B95377">
        <w:lastRenderedPageBreak/>
        <w:t>Abstract</w:t>
      </w:r>
      <w:bookmarkEnd w:id="1"/>
      <w:bookmarkEnd w:id="2"/>
      <w:bookmarkEnd w:id="3"/>
    </w:p>
    <w:p w14:paraId="636345A5" w14:textId="4452B29E" w:rsidR="00F02C15" w:rsidRDefault="0028250A" w:rsidP="00F02C15">
      <w:pPr>
        <w:jc w:val="both"/>
      </w:pPr>
      <w:r>
        <w:t xml:space="preserve">Diese Website dient als Tool sich bezüglich des Spiels «Legends </w:t>
      </w:r>
      <w:proofErr w:type="spellStart"/>
      <w:r>
        <w:t>of</w:t>
      </w:r>
      <w:proofErr w:type="spellEnd"/>
      <w:r>
        <w:t xml:space="preserve"> </w:t>
      </w:r>
      <w:proofErr w:type="spellStart"/>
      <w:r>
        <w:t>Runeterra</w:t>
      </w:r>
      <w:proofErr w:type="spellEnd"/>
      <w:r>
        <w:t xml:space="preserve">» zu informieren. </w:t>
      </w:r>
      <w:r w:rsidR="002326C5">
        <w:t>Sie bietet</w:t>
      </w:r>
      <w:r>
        <w:t xml:space="preserve"> die Möglichkeit sich über Karten, Regionen und Keywords zu informieren. Zusätzlich dazu wird auf der Hauptseite eine Auswahl an Karten vorgestellt</w:t>
      </w:r>
      <w:r w:rsidR="002326C5">
        <w:t>,</w:t>
      </w:r>
      <w:r>
        <w:t xml:space="preserve"> </w:t>
      </w:r>
      <w:r w:rsidR="002326C5">
        <w:t>welche neue Ideen</w:t>
      </w:r>
      <w:r>
        <w:t xml:space="preserve"> liefern können oder vielleicht zeigen welche Karten im Moment beliebt sind. </w:t>
      </w:r>
    </w:p>
    <w:p w14:paraId="7273B197" w14:textId="77777777" w:rsidR="00F02C15" w:rsidRDefault="00F02C15" w:rsidP="00F02C15">
      <w:pPr>
        <w:spacing w:after="0"/>
        <w:jc w:val="both"/>
        <w:rPr>
          <w:highlight w:val="yellow"/>
        </w:rPr>
      </w:pPr>
      <w:r>
        <w:rPr>
          <w:highlight w:val="yellow"/>
        </w:rPr>
        <w:br w:type="page"/>
      </w:r>
    </w:p>
    <w:p w14:paraId="5B70E836" w14:textId="77777777" w:rsidR="00F02C15" w:rsidRDefault="00F02C15" w:rsidP="00B95377">
      <w:pPr>
        <w:pStyle w:val="berschrift1"/>
      </w:pPr>
      <w:bookmarkStart w:id="4" w:name="_Toc323036391"/>
      <w:bookmarkStart w:id="5" w:name="_Toc354487897"/>
      <w:bookmarkStart w:id="6" w:name="_Toc1388151"/>
      <w:bookmarkStart w:id="7" w:name="_Toc97891704"/>
      <w:bookmarkStart w:id="8" w:name="_Toc340675988"/>
      <w:r w:rsidRPr="00B95377">
        <w:lastRenderedPageBreak/>
        <w:t>Lastenheft</w:t>
      </w:r>
      <w:r>
        <w:t xml:space="preserve"> (Aufgabenstellung)</w:t>
      </w:r>
      <w:bookmarkEnd w:id="4"/>
      <w:bookmarkEnd w:id="5"/>
      <w:bookmarkEnd w:id="6"/>
      <w:bookmarkEnd w:id="7"/>
    </w:p>
    <w:p w14:paraId="15895149" w14:textId="77777777" w:rsidR="00F02C15" w:rsidRDefault="00F02C15"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Einführung</w:t>
      </w:r>
      <w:bookmarkEnd w:id="9"/>
      <w:bookmarkEnd w:id="10"/>
      <w:bookmarkEnd w:id="11"/>
      <w:bookmarkEnd w:id="12"/>
    </w:p>
    <w:p w14:paraId="5000260D" w14:textId="77777777" w:rsidR="00F02C15" w:rsidRPr="00D240D5" w:rsidRDefault="00F02C15" w:rsidP="00F02C15">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p>
    <w:p w14:paraId="30C093F8" w14:textId="77777777" w:rsidR="00F02C15" w:rsidRDefault="00F02C15" w:rsidP="00F02C15">
      <w:pPr>
        <w:pStyle w:val="berschrift2"/>
        <w:keepNext w:val="0"/>
        <w:keepLines w:val="0"/>
        <w:tabs>
          <w:tab w:val="clear" w:pos="851"/>
          <w:tab w:val="clear" w:pos="1134"/>
        </w:tabs>
        <w:spacing w:before="0" w:after="120" w:line="240" w:lineRule="auto"/>
      </w:pPr>
      <w:bookmarkStart w:id="13" w:name="_Toc323036393"/>
      <w:bookmarkStart w:id="14" w:name="_Toc354487899"/>
      <w:bookmarkStart w:id="15" w:name="_Toc291271751"/>
      <w:bookmarkStart w:id="16" w:name="_Toc1388153"/>
      <w:r>
        <w:t>Funktionale Anforderungen</w:t>
      </w:r>
      <w:bookmarkEnd w:id="13"/>
      <w:bookmarkEnd w:id="14"/>
      <w:bookmarkEnd w:id="15"/>
      <w:bookmarkEnd w:id="16"/>
    </w:p>
    <w:p w14:paraId="66F9635D" w14:textId="77777777" w:rsidR="00F02C15" w:rsidRDefault="00F02C15" w:rsidP="00B84DD0">
      <w:pPr>
        <w:pStyle w:val="berschrift3"/>
      </w:pPr>
      <w:bookmarkStart w:id="17" w:name="_Toc323036394"/>
      <w:bookmarkStart w:id="18" w:name="_Toc354487900"/>
      <w:bookmarkStart w:id="19" w:name="_Toc291271752"/>
      <w:r w:rsidRPr="00F2653B">
        <w:t>Umfang</w:t>
      </w:r>
      <w:bookmarkEnd w:id="17"/>
      <w:bookmarkEnd w:id="18"/>
      <w:bookmarkEnd w:id="19"/>
      <w:r>
        <w:t xml:space="preserve"> </w:t>
      </w:r>
    </w:p>
    <w:p w14:paraId="0865D190" w14:textId="77777777" w:rsidR="00F02C15" w:rsidRPr="007C10A8" w:rsidRDefault="00F02C15" w:rsidP="00F02C15">
      <w:pPr>
        <w:pStyle w:val="Listenabsatz"/>
        <w:numPr>
          <w:ilvl w:val="0"/>
          <w:numId w:val="39"/>
        </w:numPr>
        <w:spacing w:after="200"/>
        <w:jc w:val="both"/>
      </w:pPr>
      <w:r>
        <w:t>Eine dem Zielpublikum entsprechende Webseite</w:t>
      </w:r>
    </w:p>
    <w:p w14:paraId="45252E92" w14:textId="77777777" w:rsidR="00F02C15" w:rsidRDefault="00F02C15" w:rsidP="00F02C15">
      <w:pPr>
        <w:pStyle w:val="Listenabsatz"/>
        <w:numPr>
          <w:ilvl w:val="0"/>
          <w:numId w:val="39"/>
        </w:numPr>
        <w:spacing w:after="200"/>
        <w:jc w:val="both"/>
      </w:pPr>
      <w:r>
        <w:t>Quellenangaben</w:t>
      </w:r>
      <w:r w:rsidR="00132940">
        <w:t xml:space="preserve"> müssen vorhanden sein</w:t>
      </w:r>
    </w:p>
    <w:p w14:paraId="3E7865CA" w14:textId="77777777" w:rsidR="00F02C15" w:rsidRDefault="00F02C15" w:rsidP="00B84DD0">
      <w:pPr>
        <w:pStyle w:val="berschrift3"/>
      </w:pPr>
      <w:bookmarkStart w:id="20" w:name="_Toc323036395"/>
      <w:bookmarkStart w:id="21" w:name="_Toc354487901"/>
      <w:bookmarkStart w:id="22" w:name="_Toc291271753"/>
      <w:r>
        <w:t>GUI</w:t>
      </w:r>
      <w:bookmarkEnd w:id="20"/>
      <w:bookmarkEnd w:id="21"/>
      <w:bookmarkEnd w:id="22"/>
    </w:p>
    <w:p w14:paraId="2BE5CC8D" w14:textId="77777777" w:rsidR="00F02C15" w:rsidRPr="002A2094" w:rsidRDefault="00F02C15" w:rsidP="00F02C15">
      <w:pPr>
        <w:jc w:val="both"/>
      </w:pPr>
      <w:r>
        <w:t>Für den Benutzer muss eine einfache Benutzerführung erstellt werden. Dazu müssen alle Webseiten des Projektes sinnvoll gegliedert werden, damit eine klar ersichtliche und benutzerfreundliche Navigation erstellt werden kann.</w:t>
      </w:r>
    </w:p>
    <w:p w14:paraId="29E512B8" w14:textId="77777777" w:rsidR="00F02C15" w:rsidRDefault="00F02C15" w:rsidP="00B84DD0">
      <w:pPr>
        <w:pStyle w:val="berschrift3"/>
      </w:pPr>
      <w:bookmarkStart w:id="23" w:name="_Toc323036399"/>
      <w:bookmarkStart w:id="24" w:name="_Toc354487905"/>
      <w:bookmarkStart w:id="25" w:name="_Toc291271754"/>
      <w:r>
        <w:t>CSS</w:t>
      </w:r>
      <w:bookmarkEnd w:id="23"/>
      <w:bookmarkEnd w:id="24"/>
      <w:bookmarkEnd w:id="25"/>
    </w:p>
    <w:p w14:paraId="540BD9FC" w14:textId="77777777" w:rsidR="00F02C15" w:rsidRDefault="00F02C15" w:rsidP="00F02C15">
      <w:pPr>
        <w:jc w:val="both"/>
      </w:pPr>
      <w:r>
        <w:t xml:space="preserve">Die Webseite </w:t>
      </w:r>
      <w:r w:rsidR="00E16F3F">
        <w:t>soll</w:t>
      </w:r>
      <w:r>
        <w:t xml:space="preserve"> mit CSS formatiert werden. Dabei müssen alle Elemente in externen CSS Dateien ausgelagert werden.</w:t>
      </w:r>
    </w:p>
    <w:p w14:paraId="65B67AC7" w14:textId="77777777" w:rsidR="00B84DD0" w:rsidRDefault="00F02C15" w:rsidP="00B84DD0">
      <w:pPr>
        <w:pStyle w:val="berschrift2"/>
        <w:keepNext w:val="0"/>
        <w:keepLines w:val="0"/>
        <w:tabs>
          <w:tab w:val="clear" w:pos="851"/>
          <w:tab w:val="clear" w:pos="1134"/>
        </w:tabs>
        <w:spacing w:before="0" w:after="120" w:line="240" w:lineRule="auto"/>
      </w:pPr>
      <w:bookmarkStart w:id="26" w:name="_Toc323036400"/>
      <w:bookmarkStart w:id="27" w:name="_Toc354487906"/>
      <w:bookmarkStart w:id="28" w:name="_Toc291271755"/>
      <w:bookmarkStart w:id="29" w:name="_Toc1388154"/>
      <w:r>
        <w:t>Nichtfunktionale Anforderungen</w:t>
      </w:r>
      <w:bookmarkEnd w:id="26"/>
      <w:bookmarkEnd w:id="27"/>
      <w:bookmarkEnd w:id="28"/>
      <w:bookmarkEnd w:id="29"/>
    </w:p>
    <w:p w14:paraId="24910327" w14:textId="77777777" w:rsidR="00B84DD0" w:rsidRDefault="00B84DD0" w:rsidP="00B84DD0">
      <w:pPr>
        <w:pStyle w:val="berschrift3"/>
      </w:pPr>
      <w:r>
        <w:t>Responsive</w:t>
      </w:r>
    </w:p>
    <w:p w14:paraId="6A32C75B" w14:textId="77777777" w:rsidR="00B84DD0" w:rsidRPr="00B84DD0" w:rsidRDefault="00B84DD0" w:rsidP="00B84DD0">
      <w:r>
        <w:t>Die Webseite soll auf mobilen, sowie auch auf Desktop-Geräten angenehm zu bedienen sein. Es soll vermieden werden, dass herangezoomt oder vertikal gescrollt werden muss.</w:t>
      </w:r>
    </w:p>
    <w:p w14:paraId="3916E63F" w14:textId="77777777" w:rsidR="00F02C15" w:rsidRDefault="00F02C15" w:rsidP="00B84DD0">
      <w:pPr>
        <w:pStyle w:val="berschrift3"/>
      </w:pPr>
      <w:r w:rsidRPr="00B84DD0">
        <w:t>Validierung</w:t>
      </w:r>
    </w:p>
    <w:p w14:paraId="3E8BBFDA" w14:textId="77777777" w:rsidR="00F02C15" w:rsidRPr="008052CB" w:rsidRDefault="00E16F3F" w:rsidP="00F02C15">
      <w:pPr>
        <w:jc w:val="both"/>
      </w:pPr>
      <w:r>
        <w:t>HTML 5 und CSS &gt;= 3</w:t>
      </w:r>
      <w:r w:rsidR="00F02C15">
        <w:t xml:space="preserve"> müssen nach </w:t>
      </w:r>
      <w:r w:rsidR="00902680">
        <w:t xml:space="preserve">den </w:t>
      </w:r>
      <w:r w:rsidR="00F02C15">
        <w:t>W3C</w:t>
      </w:r>
      <w:r w:rsidR="00902680">
        <w:t>-Standards</w:t>
      </w:r>
      <w:r w:rsidR="00F02C15">
        <w:t xml:space="preserve"> validiert sein.</w:t>
      </w:r>
    </w:p>
    <w:p w14:paraId="124BD42E" w14:textId="77777777" w:rsidR="00F02C15" w:rsidRPr="007865C4" w:rsidRDefault="00F02C15" w:rsidP="00B84DD0">
      <w:pPr>
        <w:pStyle w:val="berschrift3"/>
        <w:rPr>
          <w:lang w:val="fr-CH"/>
        </w:rPr>
      </w:pPr>
      <w:proofErr w:type="spellStart"/>
      <w:r>
        <w:rPr>
          <w:lang w:val="fr-CH"/>
        </w:rPr>
        <w:t>Kompatibilität</w:t>
      </w:r>
      <w:proofErr w:type="spellEnd"/>
    </w:p>
    <w:p w14:paraId="0217B538" w14:textId="77777777" w:rsidR="00F02C15" w:rsidRDefault="00F02C15" w:rsidP="00F02C15">
      <w:pPr>
        <w:spacing w:line="276" w:lineRule="auto"/>
      </w:pPr>
      <w:r>
        <w:t>Der Webauftritt soll mit der neusten stabilen Version von</w:t>
      </w:r>
      <w:r w:rsidRPr="00595C2B">
        <w:t xml:space="preserve"> Chrome </w:t>
      </w:r>
      <w:r>
        <w:t>keine Darstellungsprobleme aufweisen.</w:t>
      </w:r>
    </w:p>
    <w:p w14:paraId="628FC3EA" w14:textId="77777777" w:rsidR="00F02C15" w:rsidRDefault="00F02C15" w:rsidP="00B84DD0">
      <w:pPr>
        <w:pStyle w:val="berschrift3"/>
      </w:pPr>
      <w:r>
        <w:t>Farbschema</w:t>
      </w:r>
    </w:p>
    <w:p w14:paraId="405BC60C" w14:textId="77777777" w:rsidR="00F02C15" w:rsidRDefault="00F02C15" w:rsidP="00F02C15">
      <w:r>
        <w:t>Ein Farbschema soll in der Dokumentation definiert und in die Endlösung integriert werden.</w:t>
      </w:r>
    </w:p>
    <w:p w14:paraId="1BC98344" w14:textId="77777777" w:rsidR="00F02C15" w:rsidRDefault="00F02C15" w:rsidP="00B84DD0">
      <w:pPr>
        <w:pStyle w:val="berschrift3"/>
      </w:pPr>
      <w:r>
        <w:t>Textelemente</w:t>
      </w:r>
    </w:p>
    <w:p w14:paraId="1CBD976E" w14:textId="77777777" w:rsidR="00B84DD0" w:rsidRPr="00F02C15" w:rsidRDefault="00F02C15" w:rsidP="00F02C15">
      <w:r>
        <w:t xml:space="preserve">Texte </w:t>
      </w:r>
      <w:r w:rsidR="00B84DD0">
        <w:t xml:space="preserve">sind </w:t>
      </w:r>
      <w:r>
        <w:t>kur</w:t>
      </w:r>
      <w:r w:rsidR="00B84DD0">
        <w:t>z und klar und ermöglichen dem Benutzer, sich auf der Webseite zurechtzufinden.</w:t>
      </w:r>
    </w:p>
    <w:p w14:paraId="306714A1" w14:textId="77777777" w:rsidR="00F02C15" w:rsidRDefault="00F02C15" w:rsidP="00B84DD0">
      <w:pPr>
        <w:pStyle w:val="berschrift3"/>
      </w:pPr>
      <w:r>
        <w:t>Schriftarten</w:t>
      </w:r>
    </w:p>
    <w:p w14:paraId="7D8F2AC5" w14:textId="77777777" w:rsidR="00F02C15" w:rsidRDefault="00F02C15" w:rsidP="00F02C15">
      <w:r>
        <w:t>Benutzte Schriftarten sollen in der Dokumentation definiert und in die Endlösung integriert werden.</w:t>
      </w:r>
      <w:r w:rsidR="00FA4C81">
        <w:t xml:space="preserve"> </w:t>
      </w:r>
    </w:p>
    <w:p w14:paraId="7868AFF0" w14:textId="77777777" w:rsidR="00F02C15" w:rsidRDefault="00F02C15" w:rsidP="00B84DD0">
      <w:pPr>
        <w:pStyle w:val="berschrift3"/>
      </w:pPr>
      <w:r>
        <w:lastRenderedPageBreak/>
        <w:t>Grafiken</w:t>
      </w:r>
    </w:p>
    <w:p w14:paraId="63328B70" w14:textId="77777777" w:rsidR="00F02C15" w:rsidRPr="00CA73A9" w:rsidRDefault="00F02C15" w:rsidP="00F02C15">
      <w:r>
        <w:t xml:space="preserve">Die Aussagekraft von Textinhalten der Endlösung soll durch </w:t>
      </w:r>
      <w:r w:rsidR="00F6532F">
        <w:t xml:space="preserve">den </w:t>
      </w:r>
      <w:r>
        <w:t>Einsatz von Grafiken erhöht werden.</w:t>
      </w:r>
    </w:p>
    <w:p w14:paraId="251C2E44" w14:textId="77777777" w:rsidR="00F02C15" w:rsidRDefault="00F02C15" w:rsidP="00B84DD0">
      <w:pPr>
        <w:pStyle w:val="berschrift3"/>
      </w:pPr>
      <w:bookmarkStart w:id="30" w:name="_Toc323036402"/>
      <w:bookmarkStart w:id="31" w:name="_Toc354487908"/>
      <w:bookmarkStart w:id="32" w:name="_Toc291271757"/>
      <w:r>
        <w:t>Rechtliches</w:t>
      </w:r>
      <w:bookmarkEnd w:id="30"/>
      <w:bookmarkEnd w:id="31"/>
      <w:bookmarkEnd w:id="32"/>
    </w:p>
    <w:p w14:paraId="4527B3BB" w14:textId="77777777" w:rsidR="00F02C15" w:rsidRDefault="00F02C15" w:rsidP="00F02C15">
      <w:pPr>
        <w:jc w:val="both"/>
      </w:pPr>
      <w:r>
        <w:t>Wer Internetseiten erstellt, muss die rechtlichen Rahmenbedingungen kennen. Das wichtigste Recht dabei ist das Urheberrecht. Es schütz das geistige Eigentum eines Urhebers. Wer seine Webseite veröffentlicht (z.B. im Internet) muss daher seine Rechten und Pflichten kennen. Zum Beispiel ist es nicht erlaubt Bilder die auf Google gefunden wurden auf der eigenen Webseite zu verwenden.</w:t>
      </w:r>
    </w:p>
    <w:p w14:paraId="1F26DC49" w14:textId="77777777" w:rsidR="00F02C15" w:rsidRDefault="00F02C15" w:rsidP="00F02C15">
      <w:pPr>
        <w:jc w:val="both"/>
      </w:pPr>
      <w:r>
        <w:t xml:space="preserve">Darum bietet zum Beispiel Google die Möglichkeit unter „Erweiterte Suche“ &gt; „Nutzungsrechte“ &gt; „kostenlos zu nutzen oder weiterzugeben – auch für kommerzielle Zwecke“ Bilder zu filtern. </w:t>
      </w:r>
    </w:p>
    <w:p w14:paraId="30DD9DB5" w14:textId="77777777" w:rsidR="00F02C15" w:rsidRDefault="00F02C15" w:rsidP="00F02C15">
      <w:pPr>
        <w:jc w:val="both"/>
      </w:pPr>
      <w:r>
        <w:t xml:space="preserve">Im Projekt dürfen nur Inhalte verwendet werden, die kostenlos </w:t>
      </w:r>
      <w:r w:rsidR="00F6532F">
        <w:t xml:space="preserve">weiterverwendet </w:t>
      </w:r>
      <w:r>
        <w:t xml:space="preserve">werden </w:t>
      </w:r>
      <w:r w:rsidR="00F6532F">
        <w:t>dürfen</w:t>
      </w:r>
      <w:r>
        <w:t xml:space="preserve">. Im Internet gibt es dazu verschiedene Fotogalerien in denen Fotographen ihre Bilder unter gewissen Umständen freigeben: </w:t>
      </w:r>
    </w:p>
    <w:p w14:paraId="40F803A4" w14:textId="77777777" w:rsidR="00F02C15" w:rsidRDefault="00D13154" w:rsidP="00F02C15">
      <w:pPr>
        <w:jc w:val="both"/>
      </w:pPr>
      <w:hyperlink r:id="rId12" w:history="1">
        <w:r w:rsidR="00F02C15" w:rsidRPr="00213826">
          <w:rPr>
            <w:rStyle w:val="Hyperlink"/>
          </w:rPr>
          <w:t>http://www.flickr.com/creativecommons/</w:t>
        </w:r>
      </w:hyperlink>
      <w:r w:rsidR="00F02C15">
        <w:t xml:space="preserve"> </w:t>
      </w:r>
    </w:p>
    <w:p w14:paraId="05B09115" w14:textId="77777777" w:rsidR="00F02C15" w:rsidRDefault="00F02C15" w:rsidP="00F02C15">
      <w:pPr>
        <w:jc w:val="both"/>
      </w:pPr>
      <w:r>
        <w:t xml:space="preserve">Meistens wird eine Namensnennung vorgeschrieben. </w:t>
      </w:r>
      <w:r w:rsidRPr="001F0364">
        <w:rPr>
          <w:b/>
        </w:rPr>
        <w:t xml:space="preserve">Darum muss jedes Webprojekt eine Impressumseite </w:t>
      </w:r>
      <w:r w:rsidR="00BB7441" w:rsidRPr="001F0364">
        <w:rPr>
          <w:b/>
        </w:rPr>
        <w:t>enthalten,</w:t>
      </w:r>
      <w:r w:rsidRPr="001F0364">
        <w:rPr>
          <w:b/>
        </w:rPr>
        <w:t xml:space="preserve"> auf der die Urheber genannt werden</w:t>
      </w:r>
      <w:r>
        <w:t>. Auf dieser Seite werden vor allem Urheber der Bilder genannt, wo der Urheber nicht unter das Bild geschrieben werden kann. Das ist zum Beispiel bei CSS Designs der Fall.</w:t>
      </w:r>
      <w:r w:rsidR="00E16F3F">
        <w:t xml:space="preserve"> Hier im Bbc müssen alle «fremden» Inhalte auf einer Impressumsseite aufgelistet werden.</w:t>
      </w:r>
    </w:p>
    <w:p w14:paraId="61BA98AF" w14:textId="77777777" w:rsidR="00F02C15" w:rsidRDefault="00F02C15" w:rsidP="00F02C15">
      <w:pPr>
        <w:pStyle w:val="berschrift2"/>
        <w:keepNext w:val="0"/>
        <w:keepLines w:val="0"/>
        <w:tabs>
          <w:tab w:val="clear" w:pos="851"/>
          <w:tab w:val="clear" w:pos="1134"/>
        </w:tabs>
        <w:spacing w:before="0" w:after="120" w:line="240" w:lineRule="auto"/>
      </w:pPr>
      <w:bookmarkStart w:id="33" w:name="_Toc323036407"/>
      <w:bookmarkStart w:id="34" w:name="_Toc354487913"/>
      <w:bookmarkStart w:id="35" w:name="_Toc291271759"/>
      <w:bookmarkStart w:id="36" w:name="_Toc1388155"/>
      <w:r w:rsidRPr="0017296A">
        <w:t>Lieferumfang</w:t>
      </w:r>
      <w:bookmarkEnd w:id="33"/>
      <w:bookmarkEnd w:id="34"/>
      <w:bookmarkEnd w:id="35"/>
      <w:bookmarkEnd w:id="36"/>
    </w:p>
    <w:p w14:paraId="4E806B68" w14:textId="77777777" w:rsidR="00F02C15" w:rsidRPr="001F3E2D" w:rsidRDefault="00F02C15" w:rsidP="00F02C15">
      <w:pPr>
        <w:jc w:val="both"/>
      </w:pPr>
      <w:r>
        <w:t xml:space="preserve">Am Ende des Projekts wird </w:t>
      </w:r>
      <w:r w:rsidR="00E911DB">
        <w:t>folgender</w:t>
      </w:r>
      <w:r>
        <w:t xml:space="preserve"> Inhalt abgegeben:</w:t>
      </w:r>
    </w:p>
    <w:p w14:paraId="2FA55BF5" w14:textId="77777777" w:rsidR="00F02C15" w:rsidRDefault="00F02C15" w:rsidP="00B84DD0">
      <w:pPr>
        <w:pStyle w:val="berschrift3"/>
      </w:pPr>
      <w:r>
        <w:t>Webauftritt</w:t>
      </w:r>
    </w:p>
    <w:p w14:paraId="75C5A469" w14:textId="77777777" w:rsidR="00F02C15" w:rsidRPr="001F3E2D" w:rsidRDefault="00F02C15" w:rsidP="00F02C15">
      <w:pPr>
        <w:jc w:val="both"/>
      </w:pPr>
      <w:r>
        <w:t xml:space="preserve">Alle HTML, CSS und </w:t>
      </w:r>
      <w:r w:rsidR="00BB7441">
        <w:t>JavaScript</w:t>
      </w:r>
      <w:r w:rsidR="00F6532F">
        <w:t>-</w:t>
      </w:r>
      <w:r>
        <w:t>Dateien inkl. benötigten Ressourcen. Alle Skripts funktionieren und die Inhalte (Texte, Bilder, usw.) werden korrekt dargestellt.</w:t>
      </w:r>
    </w:p>
    <w:p w14:paraId="3A414B41" w14:textId="77777777" w:rsidR="00F02C15" w:rsidRDefault="00F02C15" w:rsidP="00B84DD0">
      <w:pPr>
        <w:pStyle w:val="berschrift3"/>
      </w:pPr>
      <w:bookmarkStart w:id="37" w:name="_Toc323036409"/>
      <w:bookmarkStart w:id="38" w:name="_Toc354487915"/>
      <w:bookmarkStart w:id="39" w:name="_Toc291271761"/>
      <w:r>
        <w:t>Dokumentation</w:t>
      </w:r>
      <w:bookmarkEnd w:id="37"/>
      <w:bookmarkEnd w:id="38"/>
      <w:bookmarkEnd w:id="39"/>
      <w:r w:rsidR="00E911DB">
        <w:t xml:space="preserve"> (als PDF)</w:t>
      </w:r>
    </w:p>
    <w:p w14:paraId="75F0C0DF" w14:textId="77777777" w:rsidR="00F02C15" w:rsidRPr="001F3E2D" w:rsidRDefault="00F02C15" w:rsidP="00F02C15">
      <w:pPr>
        <w:jc w:val="both"/>
      </w:pPr>
      <w:r>
        <w:t xml:space="preserve">Die Dokumentation (dieses Dokument) ist vollständig ergänzt worden. Alle geforderten Inhalte sind so beschrieben, dass eine andere Person das Projekt später weiterführen könnte. </w:t>
      </w:r>
      <w:r w:rsidRPr="00E16F3F">
        <w:rPr>
          <w:b/>
        </w:rPr>
        <w:t>Beispielinhalte (gelb eingefärbt) existieren nicht mehr.</w:t>
      </w:r>
    </w:p>
    <w:bookmarkEnd w:id="8"/>
    <w:p w14:paraId="3024170F" w14:textId="77777777" w:rsidR="00F02C15" w:rsidRPr="000225D4" w:rsidRDefault="00F02C15" w:rsidP="00F02C15">
      <w:pPr>
        <w:spacing w:after="0"/>
        <w:rPr>
          <w:highlight w:val="yellow"/>
        </w:rPr>
      </w:pPr>
      <w:r>
        <w:rPr>
          <w:highlight w:val="yellow"/>
        </w:rPr>
        <w:br w:type="page"/>
      </w:r>
    </w:p>
    <w:p w14:paraId="73957197" w14:textId="77777777" w:rsidR="00F02C15" w:rsidRDefault="00F02C15" w:rsidP="00B95377">
      <w:pPr>
        <w:pStyle w:val="berschrift1"/>
      </w:pPr>
      <w:bookmarkStart w:id="40" w:name="_Toc1388156"/>
      <w:bookmarkStart w:id="41" w:name="_Toc97891705"/>
      <w:r w:rsidRPr="00B95377">
        <w:lastRenderedPageBreak/>
        <w:t>Zielpublikum</w:t>
      </w:r>
      <w:bookmarkEnd w:id="40"/>
      <w:bookmarkEnd w:id="41"/>
    </w:p>
    <w:p w14:paraId="20569910"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42" w:name="_Toc1388157"/>
      <w:r>
        <w:t>Beschreibung des Zielpublikums</w:t>
      </w:r>
      <w:bookmarkEnd w:id="42"/>
    </w:p>
    <w:p w14:paraId="0853FFD8" w14:textId="3B58FFA1" w:rsidR="00035039" w:rsidRDefault="00035039" w:rsidP="00F02C15">
      <w:r>
        <w:rPr>
          <w:rStyle w:val="normaltextrun"/>
          <w:color w:val="000000"/>
          <w:shd w:val="clear" w:color="auto" w:fill="FFFFFF"/>
        </w:rPr>
        <w:t>Die Seite richtet sich an die Spieler des Spiels, welche sich bezüglich der Karten weiter informieren möchten. Die Seite wird unter der Woche am Abend und an Wochenenden am meisten besucht.</w:t>
      </w:r>
      <w:r>
        <w:rPr>
          <w:rStyle w:val="eop"/>
          <w:rFonts w:ascii="Cambria" w:hAnsi="Cambria" w:cs="Cambria"/>
          <w:color w:val="000000"/>
          <w:shd w:val="clear" w:color="auto" w:fill="FFFFFF"/>
        </w:rPr>
        <w:t> </w:t>
      </w:r>
    </w:p>
    <w:p w14:paraId="2B508F9C" w14:textId="77777777" w:rsidR="00F02C15" w:rsidRDefault="00F02C15" w:rsidP="00F02C15">
      <w:pPr>
        <w:pStyle w:val="berschrift2"/>
        <w:keepNext w:val="0"/>
        <w:keepLines w:val="0"/>
        <w:tabs>
          <w:tab w:val="clear" w:pos="851"/>
          <w:tab w:val="clear" w:pos="1134"/>
        </w:tabs>
        <w:spacing w:before="0" w:after="120" w:line="240" w:lineRule="auto"/>
      </w:pPr>
      <w:bookmarkStart w:id="43" w:name="_Toc1388158"/>
      <w:r>
        <w:t>Konsequenzen bei der Umsetzung</w:t>
      </w:r>
      <w:bookmarkEnd w:id="43"/>
    </w:p>
    <w:p w14:paraId="04B02CA7" w14:textId="27A0D516" w:rsidR="00F02C15" w:rsidRPr="00DA0CEA" w:rsidRDefault="00035039" w:rsidP="00F02C15">
      <w:r>
        <w:rPr>
          <w:rStyle w:val="normaltextrun"/>
          <w:color w:val="000000"/>
          <w:shd w:val="clear" w:color="auto" w:fill="FFFFFF"/>
        </w:rPr>
        <w:t>Die Seite soll möglichst informativ und übersichtlich sein. Die Seite soll den Inhalt und die Infos möglichst strukturiert vermitteln.</w:t>
      </w:r>
      <w:r>
        <w:rPr>
          <w:rStyle w:val="eop"/>
          <w:rFonts w:ascii="Cambria" w:hAnsi="Cambria" w:cs="Cambria"/>
          <w:color w:val="000000"/>
          <w:shd w:val="clear" w:color="auto" w:fill="FFFFFF"/>
        </w:rPr>
        <w:t> </w:t>
      </w:r>
    </w:p>
    <w:p w14:paraId="75ADC20E" w14:textId="3E14DF1C" w:rsidR="00F02C15" w:rsidRDefault="00F02C15" w:rsidP="00B95377">
      <w:pPr>
        <w:pStyle w:val="berschrift1"/>
      </w:pPr>
      <w:bookmarkStart w:id="44" w:name="_Toc291271764"/>
      <w:bookmarkStart w:id="45" w:name="_Toc1388159"/>
      <w:bookmarkStart w:id="46" w:name="_Toc97891706"/>
      <w:r w:rsidRPr="00B95377">
        <w:t>Sitemap</w:t>
      </w:r>
      <w:bookmarkEnd w:id="44"/>
      <w:bookmarkEnd w:id="45"/>
      <w:bookmarkEnd w:id="46"/>
    </w:p>
    <w:p w14:paraId="41C00F63" w14:textId="6DA2745B" w:rsidR="00C84BA6" w:rsidRPr="00C84BA6" w:rsidRDefault="00C84BA6" w:rsidP="00C84BA6">
      <w:r>
        <w:t>Während der Planung der Website bestand der Plan eine Seite einzubauen, auf der der Benutzer ein Formular ausfüllen kann, um eine Kartenidee einzureichen. Diese Seite habe ich nicht umgesetzt, da mir die Funktion nicht als sinnvoll für eine Informationsseite erschien.</w:t>
      </w:r>
    </w:p>
    <w:p w14:paraId="1708A59E" w14:textId="4C1A7655" w:rsidR="00F02C15" w:rsidRPr="00C84BA6" w:rsidRDefault="00035039" w:rsidP="00F02C15">
      <w:pPr>
        <w:pStyle w:val="berschrift2"/>
        <w:keepNext w:val="0"/>
        <w:keepLines w:val="0"/>
        <w:tabs>
          <w:tab w:val="clear" w:pos="851"/>
          <w:tab w:val="clear" w:pos="1134"/>
        </w:tabs>
        <w:spacing w:before="0" w:after="120" w:line="240" w:lineRule="auto"/>
      </w:pPr>
      <w:bookmarkStart w:id="47" w:name="_Toc291271765"/>
      <w:bookmarkStart w:id="48" w:name="_Toc1388160"/>
      <w:r w:rsidRPr="00C84BA6">
        <w:t>index</w:t>
      </w:r>
      <w:r w:rsidR="00F02C15" w:rsidRPr="00C84BA6">
        <w:t>.html</w:t>
      </w:r>
      <w:bookmarkEnd w:id="47"/>
      <w:bookmarkEnd w:id="48"/>
    </w:p>
    <w:p w14:paraId="2E3A874D" w14:textId="38D7A9E7" w:rsidR="00035039" w:rsidRPr="00035039" w:rsidRDefault="00035039" w:rsidP="00035039">
      <w:r w:rsidRPr="00035039">
        <w:t xml:space="preserve">Die Homepage startet mit dem Banner welcher auf jeder Seite vorhanden ist und daraufhin ein Text, der dem Benutzer erklären soll, was er auf dieser Seite machen kann. </w:t>
      </w:r>
    </w:p>
    <w:p w14:paraId="2CE31C26" w14:textId="5AAF0D4E" w:rsidR="00035039" w:rsidRPr="00035039" w:rsidRDefault="00035039" w:rsidP="00035039">
      <w:r w:rsidRPr="00035039">
        <w:t>Darunter findet der Nutzer eine Auswahl an Karten, welche ihm direkt die Möglichkeit geben diese genauer anzuschauen und damit die Funktionen der Seite kennenzulernen.</w:t>
      </w:r>
    </w:p>
    <w:p w14:paraId="0DE69F97" w14:textId="089E5C34" w:rsidR="00F02C15" w:rsidRPr="00C84BA6" w:rsidRDefault="00035039" w:rsidP="00F02C15">
      <w:pPr>
        <w:pStyle w:val="berschrift2"/>
        <w:keepNext w:val="0"/>
        <w:keepLines w:val="0"/>
        <w:tabs>
          <w:tab w:val="clear" w:pos="851"/>
          <w:tab w:val="clear" w:pos="1134"/>
        </w:tabs>
        <w:spacing w:before="0" w:after="120" w:line="240" w:lineRule="auto"/>
      </w:pPr>
      <w:bookmarkStart w:id="49" w:name="_Toc291271766"/>
      <w:bookmarkStart w:id="50" w:name="_Toc1388161"/>
      <w:r w:rsidRPr="00C84BA6">
        <w:t>cards</w:t>
      </w:r>
      <w:r w:rsidR="00F02C15" w:rsidRPr="00C84BA6">
        <w:t>.html</w:t>
      </w:r>
      <w:bookmarkEnd w:id="49"/>
      <w:bookmarkEnd w:id="50"/>
    </w:p>
    <w:p w14:paraId="3E43FBD3" w14:textId="388BE190" w:rsidR="00035039" w:rsidRPr="00035039" w:rsidRDefault="00035039" w:rsidP="00035039">
      <w:r w:rsidRPr="00035039">
        <w:t>Auf</w:t>
      </w:r>
      <w:r>
        <w:t xml:space="preserve"> der Cards Seite findet der Nutzer alle Karten des Spiels in einer Liste dargestellt. Im Optimalfall sollte sich auf dieser Seite eine Such-/ Filterfunktion befinden, um die Karten durchstöbern zu können. Diese Funktion ist allerdings nicht implementiert und momentan kann man lediglich durch die Karten durchscrollen und diese anklicken.</w:t>
      </w:r>
    </w:p>
    <w:p w14:paraId="3DD1E12C" w14:textId="42420D17" w:rsidR="00035039" w:rsidRPr="00C84BA6" w:rsidRDefault="00035039" w:rsidP="00035039">
      <w:pPr>
        <w:pStyle w:val="berschrift2"/>
        <w:keepNext w:val="0"/>
        <w:keepLines w:val="0"/>
        <w:tabs>
          <w:tab w:val="clear" w:pos="851"/>
          <w:tab w:val="clear" w:pos="1134"/>
        </w:tabs>
        <w:spacing w:before="0" w:after="120" w:line="240" w:lineRule="auto"/>
      </w:pPr>
      <w:r w:rsidRPr="00C84BA6">
        <w:t>card</w:t>
      </w:r>
      <w:r w:rsidR="00764B24" w:rsidRPr="00C84BA6">
        <w:t>.html</w:t>
      </w:r>
    </w:p>
    <w:p w14:paraId="7AFD0065" w14:textId="2BF2DDFF" w:rsidR="00035039" w:rsidRDefault="00035039" w:rsidP="00035039">
      <w:r w:rsidRPr="00035039">
        <w:t xml:space="preserve">Wenn der Nutzer auf eine Karte klickt, wird er auf die Seite der Karte </w:t>
      </w:r>
      <w:r w:rsidR="00C84BA6" w:rsidRPr="00035039">
        <w:t>verwiesen,</w:t>
      </w:r>
      <w:r w:rsidRPr="00035039">
        <w:t xml:space="preserve"> auf die er geklickt hat. Zurzeit steht dafür eine Beispielseite zur Verfügung, welche aufzeigt wie die Karten im Detail angezeigt werden.</w:t>
      </w:r>
      <w:r>
        <w:t xml:space="preserve"> </w:t>
      </w:r>
    </w:p>
    <w:p w14:paraId="18B9A338" w14:textId="534CC071" w:rsidR="00035039" w:rsidRPr="00C84BA6" w:rsidRDefault="00C84BA6" w:rsidP="00035039">
      <w:r>
        <w:t>Als Banner wird das gesamte Bild der Karte angezeigt und darunter dann wie die Karte im Spiel aussieht. Ausserdem steht eine Tabelle zur Verfügung, welche die wichtigsten Informationen der Karte darstellt.</w:t>
      </w:r>
    </w:p>
    <w:p w14:paraId="35E4283D" w14:textId="427F9481" w:rsidR="00035039" w:rsidRPr="00C84BA6" w:rsidRDefault="00035039" w:rsidP="00035039">
      <w:pPr>
        <w:pStyle w:val="berschrift2"/>
        <w:keepNext w:val="0"/>
        <w:keepLines w:val="0"/>
        <w:tabs>
          <w:tab w:val="clear" w:pos="851"/>
          <w:tab w:val="clear" w:pos="1134"/>
        </w:tabs>
        <w:spacing w:before="0" w:after="120" w:line="240" w:lineRule="auto"/>
      </w:pPr>
      <w:r w:rsidRPr="00C84BA6">
        <w:t>regions.html</w:t>
      </w:r>
    </w:p>
    <w:p w14:paraId="3370F075" w14:textId="1DF2FC2B" w:rsidR="00C84BA6" w:rsidRPr="00C84BA6" w:rsidRDefault="00C84BA6" w:rsidP="00C84BA6">
      <w:r w:rsidRPr="00C84BA6">
        <w:t xml:space="preserve">Auf der </w:t>
      </w:r>
      <w:proofErr w:type="spellStart"/>
      <w:r w:rsidRPr="00C84BA6">
        <w:t>Regions</w:t>
      </w:r>
      <w:proofErr w:type="spellEnd"/>
      <w:r w:rsidRPr="00C84BA6">
        <w:t xml:space="preserve"> Seite kann der Nutzer die verschiedenen Regionen anschauen, welche im Spiel vorhanden sind. Dazu stehen ihm jeweils ein Bild des Wappens und ein kurzer Text zur Verfügung.</w:t>
      </w:r>
    </w:p>
    <w:p w14:paraId="2E7BD4A1" w14:textId="0DC0C2C9" w:rsidR="00035039" w:rsidRPr="00C84BA6" w:rsidRDefault="00035039" w:rsidP="00035039">
      <w:pPr>
        <w:pStyle w:val="berschrift2"/>
        <w:keepNext w:val="0"/>
        <w:keepLines w:val="0"/>
        <w:tabs>
          <w:tab w:val="clear" w:pos="851"/>
          <w:tab w:val="clear" w:pos="1134"/>
        </w:tabs>
        <w:spacing w:before="0" w:after="120" w:line="240" w:lineRule="auto"/>
      </w:pPr>
      <w:r w:rsidRPr="00C84BA6">
        <w:t>keywords.html</w:t>
      </w:r>
    </w:p>
    <w:p w14:paraId="36FD3F3C" w14:textId="5F221FF6" w:rsidR="00C84BA6" w:rsidRPr="00C84BA6" w:rsidRDefault="00C84BA6" w:rsidP="00C84BA6">
      <w:r w:rsidRPr="00C84BA6">
        <w:lastRenderedPageBreak/>
        <w:t xml:space="preserve">Die Keywords Seite funktioniert sehr ähnlich wie die </w:t>
      </w:r>
      <w:proofErr w:type="spellStart"/>
      <w:r w:rsidRPr="00C84BA6">
        <w:t>Regions</w:t>
      </w:r>
      <w:proofErr w:type="spellEnd"/>
      <w:r w:rsidRPr="00C84BA6">
        <w:t xml:space="preserve"> Seite. Zu jedem </w:t>
      </w:r>
      <w:proofErr w:type="spellStart"/>
      <w:r w:rsidRPr="00C84BA6">
        <w:t>keyword</w:t>
      </w:r>
      <w:proofErr w:type="spellEnd"/>
      <w:r w:rsidRPr="00C84BA6">
        <w:t xml:space="preserve"> wird dem Nutzer ein Bild und ein kurzer Text zur Verfügung gestellt, um die Funktionalität zu erklären.</w:t>
      </w:r>
    </w:p>
    <w:p w14:paraId="6162DAA3" w14:textId="4047A207" w:rsidR="00035039" w:rsidRPr="00C84BA6" w:rsidRDefault="00035039" w:rsidP="00035039">
      <w:pPr>
        <w:pStyle w:val="berschrift2"/>
        <w:keepNext w:val="0"/>
        <w:keepLines w:val="0"/>
        <w:tabs>
          <w:tab w:val="clear" w:pos="851"/>
          <w:tab w:val="clear" w:pos="1134"/>
        </w:tabs>
        <w:spacing w:before="0" w:after="120" w:line="240" w:lineRule="auto"/>
      </w:pPr>
      <w:r w:rsidRPr="00C84BA6">
        <w:t>impressum.html</w:t>
      </w:r>
    </w:p>
    <w:p w14:paraId="030DF2DE" w14:textId="41D8CD73" w:rsidR="00F02C15" w:rsidRPr="002D5586" w:rsidRDefault="00C84BA6" w:rsidP="00F02C15">
      <w:r w:rsidRPr="00C84BA6">
        <w:t xml:space="preserve">Die Impressumsseite zeigt einerseits die Adresse und andererseits gibt sie eine Auflistung der Quellen, welche für das </w:t>
      </w:r>
      <w:proofErr w:type="spellStart"/>
      <w:r w:rsidRPr="00C84BA6">
        <w:t>Pojekt</w:t>
      </w:r>
      <w:proofErr w:type="spellEnd"/>
      <w:r w:rsidRPr="00C84BA6">
        <w:t xml:space="preserve"> benutzt wurden.</w:t>
      </w:r>
    </w:p>
    <w:p w14:paraId="492AD77C" w14:textId="77777777" w:rsidR="00F02C15" w:rsidRDefault="00F02C15" w:rsidP="00F02C15">
      <w:pPr>
        <w:spacing w:after="0"/>
        <w:rPr>
          <w:color w:val="00B0F0"/>
          <w:sz w:val="28"/>
          <w:szCs w:val="28"/>
        </w:rPr>
      </w:pPr>
      <w:bookmarkStart w:id="51" w:name="_Toc291271770"/>
      <w:r>
        <w:br w:type="page"/>
      </w:r>
    </w:p>
    <w:p w14:paraId="0B9989AB" w14:textId="77777777" w:rsidR="00F02C15" w:rsidRDefault="00F02C15" w:rsidP="00B95377">
      <w:pPr>
        <w:pStyle w:val="berschrift1"/>
      </w:pPr>
      <w:bookmarkStart w:id="52" w:name="_Toc1388162"/>
      <w:bookmarkStart w:id="53" w:name="_Toc97891707"/>
      <w:bookmarkEnd w:id="51"/>
      <w:r w:rsidRPr="00B95377">
        <w:lastRenderedPageBreak/>
        <w:t>Navigation</w:t>
      </w:r>
      <w:bookmarkEnd w:id="52"/>
      <w:bookmarkEnd w:id="53"/>
    </w:p>
    <w:p w14:paraId="1C431288" w14:textId="77777777" w:rsidR="00F02C15" w:rsidRPr="00E84359" w:rsidRDefault="00F02C15" w:rsidP="00F02C15">
      <w:pPr>
        <w:pStyle w:val="berschrift2"/>
        <w:keepNext w:val="0"/>
        <w:keepLines w:val="0"/>
        <w:tabs>
          <w:tab w:val="clear" w:pos="851"/>
          <w:tab w:val="clear" w:pos="1134"/>
        </w:tabs>
        <w:spacing w:before="0" w:after="120" w:line="240" w:lineRule="auto"/>
      </w:pPr>
      <w:bookmarkStart w:id="54" w:name="_Toc1388163"/>
      <w:r>
        <w:t>Auswahl</w:t>
      </w:r>
      <w:bookmarkEnd w:id="54"/>
    </w:p>
    <w:p w14:paraId="028B50DD" w14:textId="0B28D6AD" w:rsidR="00F02C15" w:rsidRDefault="00C84BA6" w:rsidP="00F02C15">
      <w:r>
        <w:t xml:space="preserve">Ich habe mich für eine einzige Navigationsleiste entschieden, da dadurch </w:t>
      </w:r>
      <w:r w:rsidR="00D47398">
        <w:t>alle Seiten übersichtlich an einem Ort erreichbar sind.</w:t>
      </w:r>
    </w:p>
    <w:p w14:paraId="35A9DE2A" w14:textId="77777777" w:rsidR="00F02C15" w:rsidRDefault="001F3CB3" w:rsidP="00F02C15">
      <w:pPr>
        <w:pStyle w:val="berschrift2"/>
        <w:keepNext w:val="0"/>
        <w:keepLines w:val="0"/>
        <w:tabs>
          <w:tab w:val="clear" w:pos="851"/>
          <w:tab w:val="clear" w:pos="1134"/>
        </w:tabs>
        <w:spacing w:before="0" w:after="120" w:line="240" w:lineRule="auto"/>
      </w:pPr>
      <w:r>
        <w:t>Screendesign</w:t>
      </w:r>
    </w:p>
    <w:p w14:paraId="762D023A" w14:textId="77777777" w:rsidR="00BB7441" w:rsidRPr="00D47398" w:rsidRDefault="00BB7441" w:rsidP="00BB7441">
      <w:pPr>
        <w:pStyle w:val="berschrift3"/>
      </w:pPr>
      <w:r w:rsidRPr="00D47398">
        <w:t>Mobile</w:t>
      </w:r>
    </w:p>
    <w:tbl>
      <w:tblPr>
        <w:tblStyle w:val="Tabellenraster"/>
        <w:tblW w:w="0" w:type="auto"/>
        <w:tblLook w:val="04A0" w:firstRow="1" w:lastRow="0" w:firstColumn="1" w:lastColumn="0" w:noHBand="0" w:noVBand="1"/>
      </w:tblPr>
      <w:tblGrid>
        <w:gridCol w:w="4747"/>
        <w:gridCol w:w="4748"/>
      </w:tblGrid>
      <w:tr w:rsidR="00BB7441" w14:paraId="2451AD25" w14:textId="77777777" w:rsidTr="007431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7" w:type="dxa"/>
          </w:tcPr>
          <w:p w14:paraId="37BB6AF9" w14:textId="77777777" w:rsidR="00BB7441" w:rsidRDefault="00BB7441" w:rsidP="007431E5">
            <w:pPr>
              <w:rPr>
                <w:highlight w:val="yellow"/>
              </w:rPr>
            </w:pPr>
            <w:r>
              <w:rPr>
                <w:noProof/>
                <w:lang w:eastAsia="de-CH"/>
              </w:rPr>
              <w:drawing>
                <wp:inline distT="0" distB="0" distL="0" distR="0" wp14:anchorId="50D8A21D" wp14:editId="5F6B7E73">
                  <wp:extent cx="1610920" cy="3488181"/>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a:extLst>
                              <a:ext uri="{28A0092B-C50C-407E-A947-70E740481C1C}">
                                <a14:useLocalDpi xmlns:a14="http://schemas.microsoft.com/office/drawing/2010/main" val="0"/>
                              </a:ext>
                            </a:extLst>
                          </a:blip>
                          <a:stretch>
                            <a:fillRect/>
                          </a:stretch>
                        </pic:blipFill>
                        <pic:spPr>
                          <a:xfrm>
                            <a:off x="0" y="0"/>
                            <a:ext cx="1610920" cy="3488181"/>
                          </a:xfrm>
                          <a:prstGeom prst="rect">
                            <a:avLst/>
                          </a:prstGeom>
                        </pic:spPr>
                      </pic:pic>
                    </a:graphicData>
                  </a:graphic>
                </wp:inline>
              </w:drawing>
            </w:r>
          </w:p>
        </w:tc>
        <w:tc>
          <w:tcPr>
            <w:tcW w:w="4748" w:type="dxa"/>
          </w:tcPr>
          <w:p w14:paraId="2C03AEB2" w14:textId="77777777" w:rsidR="00BB7441" w:rsidRDefault="00BB7441" w:rsidP="007431E5">
            <w:pPr>
              <w:cnfStyle w:val="100000000000" w:firstRow="1" w:lastRow="0" w:firstColumn="0" w:lastColumn="0" w:oddVBand="0" w:evenVBand="0" w:oddHBand="0" w:evenHBand="0" w:firstRowFirstColumn="0" w:firstRowLastColumn="0" w:lastRowFirstColumn="0" w:lastRowLastColumn="0"/>
              <w:rPr>
                <w:highlight w:val="yellow"/>
              </w:rPr>
            </w:pPr>
            <w:r>
              <w:rPr>
                <w:noProof/>
                <w:lang w:eastAsia="de-CH"/>
              </w:rPr>
              <w:drawing>
                <wp:inline distT="0" distB="0" distL="0" distR="0" wp14:anchorId="450D4C56" wp14:editId="195B748B">
                  <wp:extent cx="1622246" cy="351270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a:extLst>
                              <a:ext uri="{28A0092B-C50C-407E-A947-70E740481C1C}">
                                <a14:useLocalDpi xmlns:a14="http://schemas.microsoft.com/office/drawing/2010/main" val="0"/>
                              </a:ext>
                            </a:extLst>
                          </a:blip>
                          <a:stretch>
                            <a:fillRect/>
                          </a:stretch>
                        </pic:blipFill>
                        <pic:spPr>
                          <a:xfrm>
                            <a:off x="0" y="0"/>
                            <a:ext cx="1622246" cy="3512704"/>
                          </a:xfrm>
                          <a:prstGeom prst="rect">
                            <a:avLst/>
                          </a:prstGeom>
                        </pic:spPr>
                      </pic:pic>
                    </a:graphicData>
                  </a:graphic>
                </wp:inline>
              </w:drawing>
            </w:r>
          </w:p>
        </w:tc>
      </w:tr>
    </w:tbl>
    <w:p w14:paraId="0D08FF94" w14:textId="6492ABF8" w:rsidR="00BB7441" w:rsidRDefault="00BB7441" w:rsidP="00F02C15"/>
    <w:p w14:paraId="69DC4120" w14:textId="4F55C8C2" w:rsidR="00D47398" w:rsidRPr="000775DF" w:rsidRDefault="00D47398" w:rsidP="00F02C15">
      <w:r>
        <w:t>Bei der Mobile Version der Navigation befindet sich und der oberen rechten Ecke ein Hamburger Menu, welches ausgeklappt werden kann. Wenn der Nutzer auf dieses tippt, wird die Navigation angezeigt und die ganz Seite verschiebt sich nach unten. Dadurch wird kein Inhalt von Der Navigation verdeckt und der Nutzen kann auf eine andere Seite navigieren.</w:t>
      </w:r>
    </w:p>
    <w:p w14:paraId="2D41788E" w14:textId="77777777" w:rsidR="00F02C15" w:rsidRPr="00D47398" w:rsidRDefault="00F02C15" w:rsidP="00B84DD0">
      <w:pPr>
        <w:pStyle w:val="berschrift3"/>
      </w:pPr>
      <w:r w:rsidRPr="00D47398">
        <w:lastRenderedPageBreak/>
        <w:t>Desktop</w:t>
      </w:r>
    </w:p>
    <w:p w14:paraId="43BAA45F" w14:textId="77777777" w:rsidR="00F02C15" w:rsidRDefault="00F02C15" w:rsidP="00F02C15">
      <w:pPr>
        <w:keepNext/>
        <w:rPr>
          <w:highlight w:val="yellow"/>
        </w:rPr>
      </w:pPr>
      <w:r>
        <w:rPr>
          <w:noProof/>
          <w:lang w:eastAsia="de-CH"/>
        </w:rPr>
        <w:drawing>
          <wp:inline distT="0" distB="0" distL="0" distR="0" wp14:anchorId="0071DE69" wp14:editId="62B8AA79">
            <wp:extent cx="6148048" cy="300037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7290" cy="3014646"/>
                    </a:xfrm>
                    <a:prstGeom prst="rect">
                      <a:avLst/>
                    </a:prstGeom>
                  </pic:spPr>
                </pic:pic>
              </a:graphicData>
            </a:graphic>
          </wp:inline>
        </w:drawing>
      </w:r>
    </w:p>
    <w:p w14:paraId="6A40A09C" w14:textId="0931DAAE" w:rsidR="00F02C15" w:rsidRPr="00D47398" w:rsidRDefault="00D47398" w:rsidP="00F02C15">
      <w:pPr>
        <w:keepNext/>
      </w:pPr>
      <w:r w:rsidRPr="00D47398">
        <w:t>Auf dem Desktop werden die Menüpunkte dauerhaft in der Navigationsleiste angezeigt. Die Navigationsleiste befindet sich immer am oberen Rand des Bildschirms. Dadurch kann der Nutzer jederzeit auf eine andere Seite navigieren.</w:t>
      </w:r>
    </w:p>
    <w:p w14:paraId="4C5E612E" w14:textId="77777777" w:rsidR="00F02C15" w:rsidRDefault="00F02C15" w:rsidP="00F02C15">
      <w:pPr>
        <w:spacing w:after="0"/>
        <w:rPr>
          <w:highlight w:val="yellow"/>
        </w:rPr>
      </w:pPr>
      <w:r>
        <w:rPr>
          <w:highlight w:val="yellow"/>
        </w:rPr>
        <w:br w:type="page"/>
      </w:r>
    </w:p>
    <w:p w14:paraId="5BC2F9C0" w14:textId="77777777" w:rsidR="00F02C15" w:rsidRDefault="00F02C15" w:rsidP="00B95377">
      <w:pPr>
        <w:pStyle w:val="berschrift1"/>
      </w:pPr>
      <w:bookmarkStart w:id="55" w:name="_Toc1388165"/>
      <w:bookmarkStart w:id="56" w:name="_Toc97891708"/>
      <w:r w:rsidRPr="00B95377">
        <w:lastRenderedPageBreak/>
        <w:t>Farbschema</w:t>
      </w:r>
      <w:bookmarkEnd w:id="55"/>
      <w:bookmarkEnd w:id="56"/>
    </w:p>
    <w:p w14:paraId="61F424FF" w14:textId="57846801" w:rsidR="00F02C15" w:rsidRDefault="00F02C15" w:rsidP="00F02C15">
      <w:pPr>
        <w:rPr>
          <w:highlight w:val="yellow"/>
        </w:rPr>
      </w:pPr>
      <w:r w:rsidRPr="00D73035">
        <w:rPr>
          <w:noProof/>
          <w:highlight w:val="yellow"/>
          <w:lang w:eastAsia="de-CH"/>
        </w:rPr>
        <w:drawing>
          <wp:inline distT="0" distB="0" distL="0" distR="0" wp14:anchorId="396884A0" wp14:editId="30730A2D">
            <wp:extent cx="1800225" cy="411480"/>
            <wp:effectExtent l="0" t="0" r="9525"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2912" cy="412094"/>
                    </a:xfrm>
                    <a:prstGeom prst="rect">
                      <a:avLst/>
                    </a:prstGeom>
                  </pic:spPr>
                </pic:pic>
              </a:graphicData>
            </a:graphic>
          </wp:inline>
        </w:drawing>
      </w:r>
    </w:p>
    <w:p w14:paraId="0D96DDDC" w14:textId="56DCE064" w:rsidR="001A50F8" w:rsidRDefault="001A50F8" w:rsidP="00F02C15">
      <w:r w:rsidRPr="001A50F8">
        <w:t>Ich habe mich für Blau entschieden, da blau einen modernen Eindruck macht</w:t>
      </w:r>
      <w:r>
        <w:t xml:space="preserve"> und ein sanftes Blau nicht stark heraussticht.</w:t>
      </w:r>
    </w:p>
    <w:p w14:paraId="245A62C9" w14:textId="194ACC5E" w:rsidR="001A50F8" w:rsidRPr="001A50F8" w:rsidRDefault="001A50F8" w:rsidP="00F02C15">
      <w:r>
        <w:t>Ich habe keine zusätzlichen Farben verwendet, da ich ein simples auftreten bewahren wollte und dadurch die Übersicht der Seite gewährleisten wollte.</w:t>
      </w:r>
    </w:p>
    <w:p w14:paraId="529E811D" w14:textId="5043E3BB" w:rsidR="001A50F8" w:rsidRPr="001A50F8" w:rsidRDefault="00FF4016" w:rsidP="001A50F8">
      <w:pPr>
        <w:pStyle w:val="berschrift2"/>
        <w:keepNext w:val="0"/>
        <w:keepLines w:val="0"/>
        <w:tabs>
          <w:tab w:val="clear" w:pos="851"/>
          <w:tab w:val="clear" w:pos="1134"/>
        </w:tabs>
        <w:spacing w:before="0" w:after="120" w:line="240" w:lineRule="auto"/>
      </w:pPr>
      <w:proofErr w:type="spellStart"/>
      <w:r>
        <w:t>Cerulean</w:t>
      </w:r>
      <w:proofErr w:type="spellEnd"/>
      <w:r>
        <w:t xml:space="preserve"> </w:t>
      </w:r>
      <w:proofErr w:type="spellStart"/>
      <w:r>
        <w:t>Crayola</w:t>
      </w:r>
      <w:proofErr w:type="spellEnd"/>
      <w:r>
        <w:t xml:space="preserve"> - </w:t>
      </w:r>
      <w:r w:rsidRPr="00FF4016">
        <w:t>#2AA3CC</w:t>
      </w:r>
    </w:p>
    <w:p w14:paraId="4EC536F4" w14:textId="032CD34C" w:rsidR="00F02C15" w:rsidRPr="00FF4016" w:rsidRDefault="00F02C15" w:rsidP="00F02C15">
      <w:r w:rsidRPr="00FF4016">
        <w:t xml:space="preserve">Diese Farbe wird für folgende Webseitenelemente verwendet: </w:t>
      </w:r>
      <w:proofErr w:type="spellStart"/>
      <w:r w:rsidR="00FF4016">
        <w:t>header</w:t>
      </w:r>
      <w:proofErr w:type="spellEnd"/>
    </w:p>
    <w:p w14:paraId="7EDA1CC8" w14:textId="3FE17691" w:rsidR="00F02C15" w:rsidRPr="00FF4016" w:rsidRDefault="00FF4016" w:rsidP="00F02C15">
      <w:pPr>
        <w:pStyle w:val="berschrift2"/>
        <w:keepNext w:val="0"/>
        <w:keepLines w:val="0"/>
        <w:tabs>
          <w:tab w:val="clear" w:pos="851"/>
          <w:tab w:val="clear" w:pos="1134"/>
        </w:tabs>
        <w:spacing w:before="0" w:after="120" w:line="240" w:lineRule="auto"/>
      </w:pPr>
      <w:r>
        <w:t xml:space="preserve">Blue </w:t>
      </w:r>
      <w:proofErr w:type="spellStart"/>
      <w:r>
        <w:t>Munsell</w:t>
      </w:r>
      <w:proofErr w:type="spellEnd"/>
      <w:r>
        <w:t xml:space="preserve"> - </w:t>
      </w:r>
      <w:r w:rsidRPr="00FF4016">
        <w:t>#2388A9</w:t>
      </w:r>
    </w:p>
    <w:p w14:paraId="108F2550" w14:textId="61FABF79" w:rsidR="00F02C15" w:rsidRPr="00FF4016" w:rsidRDefault="00FF4016" w:rsidP="00F02C15">
      <w:r>
        <w:t xml:space="preserve">Die Farbe findet in der aktuellen Version der Webseite keine Verwendung. Die Farbe soll für Dinge wie Buttons oder ähnliches verwendet werden. </w:t>
      </w:r>
    </w:p>
    <w:p w14:paraId="5E971CE4" w14:textId="0A5AAD35" w:rsidR="00F02C15" w:rsidRDefault="00FF4016" w:rsidP="00F02C15">
      <w:pPr>
        <w:pStyle w:val="berschrift2"/>
        <w:keepNext w:val="0"/>
        <w:keepLines w:val="0"/>
        <w:tabs>
          <w:tab w:val="clear" w:pos="851"/>
          <w:tab w:val="clear" w:pos="1134"/>
        </w:tabs>
        <w:spacing w:before="0" w:after="120" w:line="240" w:lineRule="auto"/>
      </w:pPr>
      <w:r>
        <w:t xml:space="preserve">Old </w:t>
      </w:r>
      <w:proofErr w:type="spellStart"/>
      <w:r>
        <w:t>Lavender</w:t>
      </w:r>
      <w:proofErr w:type="spellEnd"/>
      <w:r>
        <w:t xml:space="preserve"> - </w:t>
      </w:r>
      <w:r w:rsidRPr="00FF4016">
        <w:t>#777283</w:t>
      </w:r>
    </w:p>
    <w:p w14:paraId="53B37B8E" w14:textId="1F731797" w:rsidR="00FF4016" w:rsidRPr="00FF4016" w:rsidRDefault="00FF4016" w:rsidP="00FF4016">
      <w:r>
        <w:t>Diese Farbe wird für Text verwendet.</w:t>
      </w:r>
    </w:p>
    <w:p w14:paraId="663C44D2" w14:textId="6AF46A06" w:rsidR="00F02C15" w:rsidRDefault="00F02C15" w:rsidP="00F02C15">
      <w:r w:rsidRPr="00FF4016">
        <w:t xml:space="preserve">Diese Farbe wird für folgende Webseitenelemente verwendet: </w:t>
      </w:r>
      <w:r w:rsidR="00FF4016">
        <w:t xml:space="preserve">p, </w:t>
      </w:r>
      <w:proofErr w:type="spellStart"/>
      <w:r w:rsidR="00FF4016">
        <w:t>nav:hover</w:t>
      </w:r>
      <w:proofErr w:type="spellEnd"/>
      <w:r w:rsidR="00FF4016">
        <w:t>, .</w:t>
      </w:r>
      <w:proofErr w:type="spellStart"/>
      <w:r w:rsidR="00FF4016">
        <w:t>line</w:t>
      </w:r>
      <w:proofErr w:type="spellEnd"/>
      <w:r w:rsidR="00FF4016">
        <w:t xml:space="preserve"> (Trennlinie)</w:t>
      </w:r>
    </w:p>
    <w:p w14:paraId="7477C4ED" w14:textId="3D946370" w:rsidR="00FF4016" w:rsidRDefault="00FF4016" w:rsidP="00FF4016">
      <w:pPr>
        <w:pStyle w:val="berschrift2"/>
        <w:keepNext w:val="0"/>
        <w:keepLines w:val="0"/>
        <w:tabs>
          <w:tab w:val="clear" w:pos="851"/>
          <w:tab w:val="clear" w:pos="1134"/>
        </w:tabs>
        <w:spacing w:before="0" w:after="120" w:line="240" w:lineRule="auto"/>
      </w:pPr>
      <w:r>
        <w:t xml:space="preserve">Dark </w:t>
      </w:r>
      <w:proofErr w:type="spellStart"/>
      <w:r>
        <w:t>Liver</w:t>
      </w:r>
      <w:proofErr w:type="spellEnd"/>
      <w:r>
        <w:t xml:space="preserve"> - </w:t>
      </w:r>
      <w:r w:rsidRPr="00FF4016">
        <w:t>#4F4C57</w:t>
      </w:r>
    </w:p>
    <w:p w14:paraId="00B791E3" w14:textId="5DFC11DE" w:rsidR="00FF4016" w:rsidRDefault="00FF4016" w:rsidP="00FF4016">
      <w:r>
        <w:t>Diese Farbe wird für Titel verwendet</w:t>
      </w:r>
    </w:p>
    <w:p w14:paraId="52AB2E74" w14:textId="54C0EB7F" w:rsidR="00FF4016" w:rsidRPr="0038256F" w:rsidRDefault="00FF4016" w:rsidP="00F02C15">
      <w:r w:rsidRPr="00FF4016">
        <w:t xml:space="preserve">Diese Farbe wird für folgende Webseitenelemente verwendet: </w:t>
      </w:r>
      <w:r w:rsidR="00FD3387">
        <w:t>h1-h6</w:t>
      </w:r>
    </w:p>
    <w:p w14:paraId="31291F01" w14:textId="77777777" w:rsidR="00F02C15" w:rsidRDefault="00F02C15" w:rsidP="00B95377">
      <w:pPr>
        <w:pStyle w:val="berschrift1"/>
      </w:pPr>
      <w:bookmarkStart w:id="57" w:name="_Toc1388169"/>
      <w:bookmarkStart w:id="58" w:name="_Toc97891709"/>
      <w:r w:rsidRPr="00B95377">
        <w:t>Schriftarten</w:t>
      </w:r>
      <w:bookmarkEnd w:id="57"/>
      <w:bookmarkEnd w:id="58"/>
    </w:p>
    <w:p w14:paraId="119746BA" w14:textId="37574350" w:rsidR="00F02C15" w:rsidRDefault="001A50F8" w:rsidP="00F02C15">
      <w:r>
        <w:t xml:space="preserve">Für </w:t>
      </w:r>
      <w:proofErr w:type="spellStart"/>
      <w:r>
        <w:t>Nunito</w:t>
      </w:r>
      <w:proofErr w:type="spellEnd"/>
      <w:r>
        <w:t xml:space="preserve"> habe ich mich entschieden, da es eine simple aber dennoch aufgrund der abgerundeten Kanten eine leichte </w:t>
      </w:r>
      <w:proofErr w:type="spellStart"/>
      <w:r>
        <w:t>comic</w:t>
      </w:r>
      <w:proofErr w:type="spellEnd"/>
      <w:r>
        <w:t xml:space="preserve"> Ästhetik bietet.</w:t>
      </w:r>
    </w:p>
    <w:p w14:paraId="29BE383E" w14:textId="31E11F46" w:rsidR="001A50F8" w:rsidRPr="001A50F8" w:rsidRDefault="001A50F8" w:rsidP="00F02C15">
      <w:r>
        <w:t xml:space="preserve">Für Libre Franklin habe ich mich entschieden, da es für Texte eine leicht leserliche Schriftart ist und </w:t>
      </w:r>
      <w:r w:rsidR="00F40B0A">
        <w:t xml:space="preserve">der Stil zu dem von </w:t>
      </w:r>
      <w:proofErr w:type="spellStart"/>
      <w:r w:rsidR="00F40B0A">
        <w:t>Nunito</w:t>
      </w:r>
      <w:proofErr w:type="spellEnd"/>
      <w:r w:rsidR="00F40B0A">
        <w:t xml:space="preserve"> gut passt.</w:t>
      </w:r>
    </w:p>
    <w:p w14:paraId="73810D7B" w14:textId="0C32FB27" w:rsidR="00F02C15" w:rsidRPr="001A50F8" w:rsidRDefault="001A50F8" w:rsidP="00F02C15">
      <w:pPr>
        <w:pStyle w:val="berschrift2"/>
        <w:keepNext w:val="0"/>
        <w:keepLines w:val="0"/>
        <w:tabs>
          <w:tab w:val="clear" w:pos="851"/>
          <w:tab w:val="clear" w:pos="1134"/>
        </w:tabs>
        <w:spacing w:before="0" w:after="120" w:line="240" w:lineRule="auto"/>
      </w:pPr>
      <w:proofErr w:type="spellStart"/>
      <w:r w:rsidRPr="001A50F8">
        <w:t>Nunito</w:t>
      </w:r>
      <w:proofErr w:type="spellEnd"/>
    </w:p>
    <w:p w14:paraId="38EF2590" w14:textId="6462A5C1" w:rsidR="00F02C15" w:rsidRPr="001A50F8" w:rsidRDefault="00F02C15" w:rsidP="00F02C15">
      <w:r w:rsidRPr="001A50F8">
        <w:t xml:space="preserve">Welche Webseitenelemente werden mit dieser Schriftart umgesetzt? </w:t>
      </w:r>
      <w:r w:rsidR="001A50F8" w:rsidRPr="001A50F8">
        <w:t xml:space="preserve">h1-h6, </w:t>
      </w:r>
      <w:proofErr w:type="spellStart"/>
      <w:r w:rsidR="001A50F8" w:rsidRPr="001A50F8">
        <w:t>table</w:t>
      </w:r>
      <w:proofErr w:type="spellEnd"/>
      <w:r w:rsidR="001A50F8" w:rsidRPr="001A50F8">
        <w:t>, a</w:t>
      </w:r>
    </w:p>
    <w:p w14:paraId="4980E525" w14:textId="2F298CB0" w:rsidR="00F02C15" w:rsidRPr="001A50F8" w:rsidRDefault="001A50F8" w:rsidP="00F02C15">
      <w:pPr>
        <w:pStyle w:val="berschrift2"/>
        <w:keepNext w:val="0"/>
        <w:keepLines w:val="0"/>
        <w:tabs>
          <w:tab w:val="clear" w:pos="851"/>
          <w:tab w:val="clear" w:pos="1134"/>
        </w:tabs>
        <w:spacing w:before="0" w:after="120" w:line="240" w:lineRule="auto"/>
      </w:pPr>
      <w:r w:rsidRPr="001A50F8">
        <w:t>Libre Franklin</w:t>
      </w:r>
    </w:p>
    <w:p w14:paraId="70E3A27E" w14:textId="79B1A80D" w:rsidR="00DB0B79" w:rsidRPr="005F79CA" w:rsidRDefault="00F02C15" w:rsidP="005F79CA">
      <w:r w:rsidRPr="001A50F8">
        <w:t xml:space="preserve">Welche Webseitenelemente werden mit dieser Schriftart umgesetzt? </w:t>
      </w:r>
      <w:r w:rsidR="001A50F8" w:rsidRPr="001A50F8">
        <w:t>p</w:t>
      </w:r>
      <w:r w:rsidR="00DB0B79">
        <w:br w:type="page"/>
      </w:r>
    </w:p>
    <w:p w14:paraId="67DDA4BF" w14:textId="77777777" w:rsidR="00DB0B79" w:rsidRPr="00C92ECA" w:rsidRDefault="003C074C" w:rsidP="00284F5C">
      <w:pPr>
        <w:pStyle w:val="berschrift1"/>
      </w:pPr>
      <w:bookmarkStart w:id="59" w:name="_Toc1388176"/>
      <w:bookmarkStart w:id="60" w:name="_Toc97891710"/>
      <w:proofErr w:type="spellStart"/>
      <w:r w:rsidRPr="00C92ECA">
        <w:lastRenderedPageBreak/>
        <w:t>Testing</w:t>
      </w:r>
      <w:bookmarkEnd w:id="59"/>
      <w:bookmarkEnd w:id="60"/>
      <w:proofErr w:type="spellEnd"/>
    </w:p>
    <w:p w14:paraId="3D061FA9" w14:textId="77777777" w:rsidR="00DB0B79" w:rsidRDefault="00DB0B79" w:rsidP="003A3113">
      <w:pPr>
        <w:pStyle w:val="berschrift2"/>
      </w:pPr>
      <w:bookmarkStart w:id="61" w:name="_Toc411264555"/>
      <w:bookmarkStart w:id="62" w:name="_Toc413311405"/>
      <w:bookmarkStart w:id="63" w:name="_Toc440032406"/>
      <w:bookmarkStart w:id="64" w:name="_Toc479596112"/>
      <w:bookmarkStart w:id="65" w:name="_Toc1388177"/>
      <w:r>
        <w:t>Testumgebung</w:t>
      </w:r>
      <w:bookmarkEnd w:id="61"/>
      <w:bookmarkEnd w:id="62"/>
      <w:bookmarkEnd w:id="63"/>
      <w:bookmarkEnd w:id="64"/>
      <w:bookmarkEnd w:id="65"/>
    </w:p>
    <w:p w14:paraId="0C69E230" w14:textId="5F5C1F5B" w:rsidR="00CB2ECA" w:rsidRPr="00CB2ECA" w:rsidRDefault="00CB2ECA" w:rsidP="00CB2ECA">
      <w:pPr>
        <w:spacing w:after="360" w:line="276" w:lineRule="auto"/>
      </w:pPr>
      <w:r w:rsidRPr="00CB2ECA">
        <w:t>Betriebssystem: Windows 10</w:t>
      </w:r>
    </w:p>
    <w:p w14:paraId="6C2BC2D1" w14:textId="00DE58D0" w:rsidR="00CB2ECA" w:rsidRPr="00CB2ECA" w:rsidRDefault="00CB2ECA" w:rsidP="00CB2ECA">
      <w:pPr>
        <w:spacing w:after="360" w:line="276" w:lineRule="auto"/>
      </w:pPr>
      <w:r w:rsidRPr="00CB2ECA">
        <w:t>Browser: Firefox Developer Edition</w:t>
      </w:r>
    </w:p>
    <w:p w14:paraId="6D01E1AD" w14:textId="5BE89E6E" w:rsidR="00CB2ECA" w:rsidRPr="00CB2ECA" w:rsidRDefault="00CB2ECA" w:rsidP="00CB2ECA">
      <w:pPr>
        <w:spacing w:after="360" w:line="276" w:lineRule="auto"/>
      </w:pPr>
      <w:r w:rsidRPr="00CB2ECA">
        <w:t xml:space="preserve">Testgerät: </w:t>
      </w:r>
      <w:proofErr w:type="spellStart"/>
      <w:r w:rsidRPr="00CB2ECA">
        <w:t>Bbc</w:t>
      </w:r>
      <w:proofErr w:type="spellEnd"/>
      <w:r w:rsidRPr="00CB2ECA">
        <w:t xml:space="preserve"> Rechner</w:t>
      </w:r>
    </w:p>
    <w:p w14:paraId="0612CD90" w14:textId="51D23F0F" w:rsidR="00CB2ECA" w:rsidRPr="00CB2ECA" w:rsidRDefault="00CB2ECA" w:rsidP="00CB2ECA">
      <w:pPr>
        <w:spacing w:after="360" w:line="276" w:lineRule="auto"/>
      </w:pPr>
      <w:r w:rsidRPr="00CB2ECA">
        <w:t>Auflösung des Displays: 1920x1080</w:t>
      </w:r>
    </w:p>
    <w:p w14:paraId="59F21F1D" w14:textId="582BB9DD" w:rsidR="00DB0B79" w:rsidRDefault="00DB0B79" w:rsidP="00DB0B79">
      <w:pPr>
        <w:pStyle w:val="berschrift2"/>
        <w:keepNext w:val="0"/>
        <w:keepLines w:val="0"/>
        <w:tabs>
          <w:tab w:val="clear" w:pos="851"/>
          <w:tab w:val="clear" w:pos="1134"/>
        </w:tabs>
        <w:spacing w:before="120" w:after="120" w:line="240" w:lineRule="auto"/>
      </w:pPr>
      <w:bookmarkStart w:id="66" w:name="_Toc440032407"/>
      <w:bookmarkStart w:id="67" w:name="_Toc479596113"/>
      <w:bookmarkStart w:id="68" w:name="_Toc1388178"/>
      <w:r>
        <w:t xml:space="preserve">User Acceptance </w:t>
      </w:r>
      <w:r w:rsidRPr="008F736B">
        <w:t>Testfälle</w:t>
      </w:r>
      <w:bookmarkEnd w:id="66"/>
      <w:bookmarkEnd w:id="67"/>
      <w:bookmarkEnd w:id="68"/>
    </w:p>
    <w:tbl>
      <w:tblPr>
        <w:tblW w:w="9292" w:type="dxa"/>
        <w:tblLook w:val="04A0" w:firstRow="1" w:lastRow="0" w:firstColumn="1" w:lastColumn="0" w:noHBand="0" w:noVBand="1"/>
      </w:tblPr>
      <w:tblGrid>
        <w:gridCol w:w="2020"/>
        <w:gridCol w:w="7272"/>
      </w:tblGrid>
      <w:tr w:rsidR="0083532B" w14:paraId="493D4D0E" w14:textId="77777777" w:rsidTr="0075426F">
        <w:tc>
          <w:tcPr>
            <w:tcW w:w="2020" w:type="dxa"/>
            <w:tcBorders>
              <w:bottom w:val="single" w:sz="4" w:space="0" w:color="auto"/>
            </w:tcBorders>
          </w:tcPr>
          <w:p w14:paraId="03A00D65" w14:textId="77777777" w:rsidR="0083532B" w:rsidRPr="0098505F" w:rsidRDefault="0083532B" w:rsidP="0075426F">
            <w:pPr>
              <w:rPr>
                <w:color w:val="00B0F0"/>
              </w:rPr>
            </w:pPr>
            <w:r w:rsidRPr="0098505F">
              <w:rPr>
                <w:color w:val="00B0F0"/>
              </w:rPr>
              <w:t>Abschnitt</w:t>
            </w:r>
          </w:p>
        </w:tc>
        <w:tc>
          <w:tcPr>
            <w:tcW w:w="7272" w:type="dxa"/>
            <w:tcBorders>
              <w:bottom w:val="single" w:sz="4" w:space="0" w:color="auto"/>
            </w:tcBorders>
          </w:tcPr>
          <w:p w14:paraId="2E2E81FB" w14:textId="77777777" w:rsidR="0083532B" w:rsidRPr="0098505F" w:rsidRDefault="0083532B" w:rsidP="0075426F">
            <w:pPr>
              <w:rPr>
                <w:color w:val="00B0F0"/>
              </w:rPr>
            </w:pPr>
            <w:r w:rsidRPr="0098505F">
              <w:rPr>
                <w:color w:val="00B0F0"/>
              </w:rPr>
              <w:t>Inhalt</w:t>
            </w:r>
          </w:p>
        </w:tc>
      </w:tr>
      <w:tr w:rsidR="0083532B" w:rsidRPr="00CB2ECA" w14:paraId="043D6CDD" w14:textId="77777777" w:rsidTr="0075426F">
        <w:tc>
          <w:tcPr>
            <w:tcW w:w="2020" w:type="dxa"/>
            <w:tcBorders>
              <w:top w:val="single" w:sz="4" w:space="0" w:color="auto"/>
              <w:bottom w:val="dotted" w:sz="4" w:space="0" w:color="auto"/>
            </w:tcBorders>
          </w:tcPr>
          <w:p w14:paraId="4FC1E7E1" w14:textId="77777777" w:rsidR="0083532B" w:rsidRPr="00CB2ECA" w:rsidRDefault="0083532B" w:rsidP="0075426F">
            <w:pPr>
              <w:spacing w:after="0"/>
            </w:pPr>
            <w:r w:rsidRPr="00CB2ECA">
              <w:t>ID</w:t>
            </w:r>
          </w:p>
        </w:tc>
        <w:tc>
          <w:tcPr>
            <w:tcW w:w="7272" w:type="dxa"/>
            <w:tcBorders>
              <w:top w:val="single" w:sz="4" w:space="0" w:color="auto"/>
              <w:bottom w:val="dotted" w:sz="4" w:space="0" w:color="auto"/>
            </w:tcBorders>
          </w:tcPr>
          <w:p w14:paraId="5CE97BC0" w14:textId="2ACDF57F" w:rsidR="0083532B" w:rsidRPr="00CB2ECA" w:rsidRDefault="0083532B" w:rsidP="0075426F">
            <w:pPr>
              <w:spacing w:after="0"/>
              <w:rPr>
                <w:lang w:val="fr-CH"/>
              </w:rPr>
            </w:pPr>
            <w:r w:rsidRPr="00CB2ECA">
              <w:rPr>
                <w:noProof/>
                <w:lang w:val="fr-CH"/>
              </w:rPr>
              <w:t>T-0</w:t>
            </w:r>
            <w:r w:rsidR="006229F2" w:rsidRPr="00CB2ECA">
              <w:rPr>
                <w:noProof/>
                <w:lang w:val="fr-CH"/>
              </w:rPr>
              <w:t>1</w:t>
            </w:r>
          </w:p>
        </w:tc>
      </w:tr>
      <w:tr w:rsidR="0083532B" w:rsidRPr="00CB2ECA" w14:paraId="5FA94E77" w14:textId="77777777" w:rsidTr="0075426F">
        <w:tc>
          <w:tcPr>
            <w:tcW w:w="2020" w:type="dxa"/>
            <w:tcBorders>
              <w:top w:val="dotted" w:sz="4" w:space="0" w:color="auto"/>
              <w:bottom w:val="dotted" w:sz="4" w:space="0" w:color="auto"/>
            </w:tcBorders>
          </w:tcPr>
          <w:p w14:paraId="43861448" w14:textId="77777777" w:rsidR="0083532B" w:rsidRPr="00CB2ECA" w:rsidRDefault="0083532B" w:rsidP="0075426F">
            <w:pPr>
              <w:spacing w:after="0"/>
            </w:pPr>
            <w:r w:rsidRPr="00CB2ECA">
              <w:t>Vorbedingungen</w:t>
            </w:r>
          </w:p>
        </w:tc>
        <w:tc>
          <w:tcPr>
            <w:tcW w:w="7272" w:type="dxa"/>
            <w:tcBorders>
              <w:top w:val="dotted" w:sz="4" w:space="0" w:color="auto"/>
              <w:bottom w:val="dotted" w:sz="4" w:space="0" w:color="auto"/>
            </w:tcBorders>
          </w:tcPr>
          <w:p w14:paraId="09C4D844" w14:textId="790BDA9E" w:rsidR="0083532B" w:rsidRPr="00CB2ECA" w:rsidRDefault="006229F2" w:rsidP="0075426F">
            <w:pPr>
              <w:spacing w:after="0"/>
              <w:jc w:val="both"/>
            </w:pPr>
            <w:r w:rsidRPr="00CB2ECA">
              <w:t>Internetverbindung</w:t>
            </w:r>
          </w:p>
        </w:tc>
      </w:tr>
      <w:tr w:rsidR="0083532B" w:rsidRPr="00CB2ECA" w14:paraId="4ADCA38B" w14:textId="77777777" w:rsidTr="0075426F">
        <w:tc>
          <w:tcPr>
            <w:tcW w:w="2020" w:type="dxa"/>
            <w:tcBorders>
              <w:top w:val="dotted" w:sz="4" w:space="0" w:color="auto"/>
              <w:bottom w:val="dotted" w:sz="4" w:space="0" w:color="auto"/>
            </w:tcBorders>
          </w:tcPr>
          <w:p w14:paraId="7D341A0C" w14:textId="77777777" w:rsidR="0083532B" w:rsidRPr="00CB2ECA" w:rsidRDefault="0083532B" w:rsidP="0075426F">
            <w:pPr>
              <w:spacing w:after="0"/>
            </w:pPr>
            <w:r w:rsidRPr="00CB2ECA">
              <w:t>Ablauf</w:t>
            </w:r>
          </w:p>
        </w:tc>
        <w:tc>
          <w:tcPr>
            <w:tcW w:w="7272" w:type="dxa"/>
            <w:tcBorders>
              <w:top w:val="dotted" w:sz="4" w:space="0" w:color="auto"/>
              <w:bottom w:val="dotted" w:sz="4" w:space="0" w:color="auto"/>
            </w:tcBorders>
          </w:tcPr>
          <w:p w14:paraId="52D83100" w14:textId="41AC139F" w:rsidR="0083532B" w:rsidRPr="00CB2ECA" w:rsidRDefault="00904EA7" w:rsidP="0075426F">
            <w:pPr>
              <w:spacing w:after="0"/>
              <w:jc w:val="both"/>
            </w:pPr>
            <w:r w:rsidRPr="00CB2ECA">
              <w:t>Starte auf einer beliebigen Seite. F12 drücken und im responsive Modus «iPhone 11 Pro» auswählen. Anschliessend oben rechts auf das Burger Menu klicken.</w:t>
            </w:r>
          </w:p>
        </w:tc>
      </w:tr>
      <w:tr w:rsidR="0083532B" w:rsidRPr="00CB2ECA" w14:paraId="34EBACE1" w14:textId="77777777" w:rsidTr="0075426F">
        <w:tc>
          <w:tcPr>
            <w:tcW w:w="2020" w:type="dxa"/>
            <w:tcBorders>
              <w:top w:val="dotted" w:sz="4" w:space="0" w:color="auto"/>
            </w:tcBorders>
          </w:tcPr>
          <w:p w14:paraId="0D7ADD79" w14:textId="77777777" w:rsidR="0083532B" w:rsidRPr="00CB2ECA" w:rsidRDefault="0083532B" w:rsidP="0075426F">
            <w:pPr>
              <w:spacing w:after="0"/>
            </w:pPr>
            <w:r w:rsidRPr="00CB2ECA">
              <w:t>Erwartetes Resultat</w:t>
            </w:r>
          </w:p>
        </w:tc>
        <w:tc>
          <w:tcPr>
            <w:tcW w:w="7272" w:type="dxa"/>
            <w:tcBorders>
              <w:top w:val="dotted" w:sz="4" w:space="0" w:color="auto"/>
            </w:tcBorders>
          </w:tcPr>
          <w:p w14:paraId="3D8F137E" w14:textId="0A6489F5" w:rsidR="0083532B" w:rsidRPr="00CB2ECA" w:rsidRDefault="00904EA7" w:rsidP="0075426F">
            <w:pPr>
              <w:spacing w:after="0"/>
              <w:jc w:val="both"/>
            </w:pPr>
            <w:r w:rsidRPr="00CB2ECA">
              <w:t>Die Navigationsleiste verschwindet und das Burger Menu taucht auf. Bei Klick auf das Menu wir die Navigationsleiste in mobile Ansicht angezeigt.</w:t>
            </w:r>
          </w:p>
        </w:tc>
      </w:tr>
    </w:tbl>
    <w:p w14:paraId="0C712C44" w14:textId="77777777" w:rsidR="00904EA7" w:rsidRPr="00CB2ECA" w:rsidRDefault="00904EA7">
      <w:pPr>
        <w:spacing w:after="160" w:line="259" w:lineRule="auto"/>
      </w:pPr>
    </w:p>
    <w:tbl>
      <w:tblPr>
        <w:tblW w:w="9292" w:type="dxa"/>
        <w:tblLook w:val="04A0" w:firstRow="1" w:lastRow="0" w:firstColumn="1" w:lastColumn="0" w:noHBand="0" w:noVBand="1"/>
      </w:tblPr>
      <w:tblGrid>
        <w:gridCol w:w="2020"/>
        <w:gridCol w:w="7272"/>
      </w:tblGrid>
      <w:tr w:rsidR="00904EA7" w:rsidRPr="00CB2ECA" w14:paraId="19E6346E" w14:textId="77777777" w:rsidTr="0075426F">
        <w:tc>
          <w:tcPr>
            <w:tcW w:w="2020" w:type="dxa"/>
            <w:tcBorders>
              <w:bottom w:val="single" w:sz="4" w:space="0" w:color="auto"/>
            </w:tcBorders>
          </w:tcPr>
          <w:p w14:paraId="6CBBE619" w14:textId="77777777" w:rsidR="00904EA7" w:rsidRPr="00CB2ECA" w:rsidRDefault="00904EA7" w:rsidP="0075426F">
            <w:pPr>
              <w:rPr>
                <w:color w:val="00B0F0"/>
              </w:rPr>
            </w:pPr>
            <w:r w:rsidRPr="00CB2ECA">
              <w:rPr>
                <w:color w:val="00B0F0"/>
              </w:rPr>
              <w:t>Abschnitt</w:t>
            </w:r>
          </w:p>
        </w:tc>
        <w:tc>
          <w:tcPr>
            <w:tcW w:w="7272" w:type="dxa"/>
            <w:tcBorders>
              <w:bottom w:val="single" w:sz="4" w:space="0" w:color="auto"/>
            </w:tcBorders>
          </w:tcPr>
          <w:p w14:paraId="7F772C2A" w14:textId="77777777" w:rsidR="00904EA7" w:rsidRPr="00CB2ECA" w:rsidRDefault="00904EA7" w:rsidP="0075426F">
            <w:pPr>
              <w:rPr>
                <w:color w:val="00B0F0"/>
              </w:rPr>
            </w:pPr>
            <w:r w:rsidRPr="00CB2ECA">
              <w:rPr>
                <w:color w:val="00B0F0"/>
              </w:rPr>
              <w:t>Inhalt</w:t>
            </w:r>
          </w:p>
        </w:tc>
      </w:tr>
      <w:tr w:rsidR="00904EA7" w:rsidRPr="00CB2ECA" w14:paraId="5651A74B" w14:textId="77777777" w:rsidTr="0075426F">
        <w:tc>
          <w:tcPr>
            <w:tcW w:w="2020" w:type="dxa"/>
            <w:tcBorders>
              <w:top w:val="single" w:sz="4" w:space="0" w:color="auto"/>
              <w:bottom w:val="dotted" w:sz="4" w:space="0" w:color="auto"/>
            </w:tcBorders>
          </w:tcPr>
          <w:p w14:paraId="2F762C77" w14:textId="77777777" w:rsidR="00904EA7" w:rsidRPr="00CB2ECA" w:rsidRDefault="00904EA7" w:rsidP="0075426F">
            <w:pPr>
              <w:spacing w:after="0"/>
            </w:pPr>
            <w:r w:rsidRPr="00CB2ECA">
              <w:t>ID</w:t>
            </w:r>
          </w:p>
        </w:tc>
        <w:tc>
          <w:tcPr>
            <w:tcW w:w="7272" w:type="dxa"/>
            <w:tcBorders>
              <w:top w:val="single" w:sz="4" w:space="0" w:color="auto"/>
              <w:bottom w:val="dotted" w:sz="4" w:space="0" w:color="auto"/>
            </w:tcBorders>
          </w:tcPr>
          <w:p w14:paraId="6394962A" w14:textId="5A7B772A" w:rsidR="00904EA7" w:rsidRPr="00CB2ECA" w:rsidRDefault="00904EA7" w:rsidP="0075426F">
            <w:pPr>
              <w:spacing w:after="0"/>
              <w:rPr>
                <w:lang w:val="fr-CH"/>
              </w:rPr>
            </w:pPr>
            <w:r w:rsidRPr="00CB2ECA">
              <w:rPr>
                <w:noProof/>
                <w:lang w:val="fr-CH"/>
              </w:rPr>
              <w:t>T-02</w:t>
            </w:r>
          </w:p>
        </w:tc>
      </w:tr>
      <w:tr w:rsidR="00904EA7" w:rsidRPr="00CB2ECA" w14:paraId="1F7D7E72" w14:textId="77777777" w:rsidTr="0075426F">
        <w:tc>
          <w:tcPr>
            <w:tcW w:w="2020" w:type="dxa"/>
            <w:tcBorders>
              <w:top w:val="dotted" w:sz="4" w:space="0" w:color="auto"/>
              <w:bottom w:val="dotted" w:sz="4" w:space="0" w:color="auto"/>
            </w:tcBorders>
          </w:tcPr>
          <w:p w14:paraId="158BC084" w14:textId="77777777" w:rsidR="00904EA7" w:rsidRPr="00CB2ECA" w:rsidRDefault="00904EA7" w:rsidP="0075426F">
            <w:pPr>
              <w:spacing w:after="0"/>
            </w:pPr>
            <w:r w:rsidRPr="00CB2ECA">
              <w:t>Vorbedingungen</w:t>
            </w:r>
          </w:p>
        </w:tc>
        <w:tc>
          <w:tcPr>
            <w:tcW w:w="7272" w:type="dxa"/>
            <w:tcBorders>
              <w:top w:val="dotted" w:sz="4" w:space="0" w:color="auto"/>
              <w:bottom w:val="dotted" w:sz="4" w:space="0" w:color="auto"/>
            </w:tcBorders>
          </w:tcPr>
          <w:p w14:paraId="2D653A62" w14:textId="77777777" w:rsidR="00904EA7" w:rsidRPr="00CB2ECA" w:rsidRDefault="00904EA7" w:rsidP="0075426F">
            <w:pPr>
              <w:spacing w:after="0"/>
              <w:jc w:val="both"/>
            </w:pPr>
            <w:r w:rsidRPr="00CB2ECA">
              <w:t>Internetverbindung</w:t>
            </w:r>
          </w:p>
        </w:tc>
      </w:tr>
      <w:tr w:rsidR="00904EA7" w:rsidRPr="00CB2ECA" w14:paraId="02D74E57" w14:textId="77777777" w:rsidTr="0075426F">
        <w:tc>
          <w:tcPr>
            <w:tcW w:w="2020" w:type="dxa"/>
            <w:tcBorders>
              <w:top w:val="dotted" w:sz="4" w:space="0" w:color="auto"/>
              <w:bottom w:val="dotted" w:sz="4" w:space="0" w:color="auto"/>
            </w:tcBorders>
          </w:tcPr>
          <w:p w14:paraId="2C68A1C6" w14:textId="77777777" w:rsidR="00904EA7" w:rsidRPr="00CB2ECA" w:rsidRDefault="00904EA7" w:rsidP="0075426F">
            <w:pPr>
              <w:spacing w:after="0"/>
            </w:pPr>
            <w:r w:rsidRPr="00CB2ECA">
              <w:t>Ablauf</w:t>
            </w:r>
          </w:p>
        </w:tc>
        <w:tc>
          <w:tcPr>
            <w:tcW w:w="7272" w:type="dxa"/>
            <w:tcBorders>
              <w:top w:val="dotted" w:sz="4" w:space="0" w:color="auto"/>
              <w:bottom w:val="dotted" w:sz="4" w:space="0" w:color="auto"/>
            </w:tcBorders>
          </w:tcPr>
          <w:p w14:paraId="4512F1E9" w14:textId="05E09686" w:rsidR="00904EA7" w:rsidRPr="00CB2ECA" w:rsidRDefault="00904EA7" w:rsidP="0075426F">
            <w:pPr>
              <w:spacing w:after="0"/>
              <w:jc w:val="both"/>
            </w:pPr>
            <w:r w:rsidRPr="00CB2ECA">
              <w:t>Starte auf der Hauptseite (Logo oben links anklicken). F12 drücken und im responsive Modus «iPhone 11 Pro» auswählen. Anschliessend zu der «</w:t>
            </w:r>
            <w:proofErr w:type="spellStart"/>
            <w:r w:rsidRPr="00CB2ECA">
              <w:t>Featured</w:t>
            </w:r>
            <w:proofErr w:type="spellEnd"/>
            <w:r w:rsidRPr="00CB2ECA">
              <w:t xml:space="preserve"> Cards </w:t>
            </w:r>
            <w:proofErr w:type="spellStart"/>
            <w:r w:rsidRPr="00CB2ECA">
              <w:t>of</w:t>
            </w:r>
            <w:proofErr w:type="spellEnd"/>
            <w:r w:rsidRPr="00CB2ECA">
              <w:t xml:space="preserve"> </w:t>
            </w:r>
            <w:proofErr w:type="spellStart"/>
            <w:r w:rsidRPr="00CB2ECA">
              <w:t>the</w:t>
            </w:r>
            <w:proofErr w:type="spellEnd"/>
            <w:r w:rsidRPr="00CB2ECA">
              <w:t xml:space="preserve"> Day» scrollen.</w:t>
            </w:r>
          </w:p>
        </w:tc>
      </w:tr>
      <w:tr w:rsidR="00904EA7" w:rsidRPr="00CB2ECA" w14:paraId="0AB9A183" w14:textId="77777777" w:rsidTr="0075426F">
        <w:tc>
          <w:tcPr>
            <w:tcW w:w="2020" w:type="dxa"/>
            <w:tcBorders>
              <w:top w:val="dotted" w:sz="4" w:space="0" w:color="auto"/>
            </w:tcBorders>
          </w:tcPr>
          <w:p w14:paraId="18E51927" w14:textId="77777777" w:rsidR="00904EA7" w:rsidRPr="00CB2ECA" w:rsidRDefault="00904EA7" w:rsidP="0075426F">
            <w:pPr>
              <w:spacing w:after="0"/>
            </w:pPr>
            <w:r w:rsidRPr="00CB2ECA">
              <w:t>Erwartetes Resultat</w:t>
            </w:r>
          </w:p>
        </w:tc>
        <w:tc>
          <w:tcPr>
            <w:tcW w:w="7272" w:type="dxa"/>
            <w:tcBorders>
              <w:top w:val="dotted" w:sz="4" w:space="0" w:color="auto"/>
            </w:tcBorders>
          </w:tcPr>
          <w:p w14:paraId="2802B3D4" w14:textId="6B4F29C2" w:rsidR="00904EA7" w:rsidRPr="00CB2ECA" w:rsidRDefault="00904EA7" w:rsidP="0075426F">
            <w:pPr>
              <w:spacing w:after="0"/>
              <w:jc w:val="both"/>
            </w:pPr>
            <w:r w:rsidRPr="00CB2ECA">
              <w:t>Es werden nun nur noch 2 Karten pro Reihe angezeigt.</w:t>
            </w:r>
          </w:p>
        </w:tc>
      </w:tr>
    </w:tbl>
    <w:p w14:paraId="7EBEC007" w14:textId="77777777" w:rsidR="00904EA7" w:rsidRPr="00CB2ECA" w:rsidRDefault="00904EA7">
      <w:pPr>
        <w:spacing w:after="160" w:line="259" w:lineRule="auto"/>
      </w:pPr>
    </w:p>
    <w:tbl>
      <w:tblPr>
        <w:tblW w:w="9292" w:type="dxa"/>
        <w:tblLook w:val="04A0" w:firstRow="1" w:lastRow="0" w:firstColumn="1" w:lastColumn="0" w:noHBand="0" w:noVBand="1"/>
      </w:tblPr>
      <w:tblGrid>
        <w:gridCol w:w="2020"/>
        <w:gridCol w:w="7272"/>
      </w:tblGrid>
      <w:tr w:rsidR="00904EA7" w:rsidRPr="00CB2ECA" w14:paraId="3F32644C" w14:textId="77777777" w:rsidTr="0075426F">
        <w:tc>
          <w:tcPr>
            <w:tcW w:w="2020" w:type="dxa"/>
            <w:tcBorders>
              <w:bottom w:val="single" w:sz="4" w:space="0" w:color="auto"/>
            </w:tcBorders>
          </w:tcPr>
          <w:p w14:paraId="20863059" w14:textId="77777777" w:rsidR="00904EA7" w:rsidRPr="00CB2ECA" w:rsidRDefault="00904EA7" w:rsidP="0075426F">
            <w:pPr>
              <w:rPr>
                <w:color w:val="00B0F0"/>
              </w:rPr>
            </w:pPr>
            <w:r w:rsidRPr="00CB2ECA">
              <w:rPr>
                <w:color w:val="00B0F0"/>
              </w:rPr>
              <w:t>Abschnitt</w:t>
            </w:r>
          </w:p>
        </w:tc>
        <w:tc>
          <w:tcPr>
            <w:tcW w:w="7272" w:type="dxa"/>
            <w:tcBorders>
              <w:bottom w:val="single" w:sz="4" w:space="0" w:color="auto"/>
            </w:tcBorders>
          </w:tcPr>
          <w:p w14:paraId="56F990BC" w14:textId="77777777" w:rsidR="00904EA7" w:rsidRPr="00CB2ECA" w:rsidRDefault="00904EA7" w:rsidP="0075426F">
            <w:pPr>
              <w:rPr>
                <w:color w:val="00B0F0"/>
              </w:rPr>
            </w:pPr>
            <w:r w:rsidRPr="00CB2ECA">
              <w:rPr>
                <w:color w:val="00B0F0"/>
              </w:rPr>
              <w:t>Inhalt</w:t>
            </w:r>
          </w:p>
        </w:tc>
      </w:tr>
      <w:tr w:rsidR="00904EA7" w:rsidRPr="00CB2ECA" w14:paraId="77A4789B" w14:textId="77777777" w:rsidTr="0075426F">
        <w:tc>
          <w:tcPr>
            <w:tcW w:w="2020" w:type="dxa"/>
            <w:tcBorders>
              <w:top w:val="single" w:sz="4" w:space="0" w:color="auto"/>
              <w:bottom w:val="dotted" w:sz="4" w:space="0" w:color="auto"/>
            </w:tcBorders>
          </w:tcPr>
          <w:p w14:paraId="0B3E95F3" w14:textId="77777777" w:rsidR="00904EA7" w:rsidRPr="00CB2ECA" w:rsidRDefault="00904EA7" w:rsidP="0075426F">
            <w:pPr>
              <w:spacing w:after="0"/>
            </w:pPr>
            <w:r w:rsidRPr="00CB2ECA">
              <w:t>ID</w:t>
            </w:r>
          </w:p>
        </w:tc>
        <w:tc>
          <w:tcPr>
            <w:tcW w:w="7272" w:type="dxa"/>
            <w:tcBorders>
              <w:top w:val="single" w:sz="4" w:space="0" w:color="auto"/>
              <w:bottom w:val="dotted" w:sz="4" w:space="0" w:color="auto"/>
            </w:tcBorders>
          </w:tcPr>
          <w:p w14:paraId="7B0B32B0" w14:textId="1DCE6DBF" w:rsidR="00904EA7" w:rsidRPr="00CB2ECA" w:rsidRDefault="00904EA7" w:rsidP="0075426F">
            <w:pPr>
              <w:spacing w:after="0"/>
              <w:rPr>
                <w:lang w:val="fr-CH"/>
              </w:rPr>
            </w:pPr>
            <w:r w:rsidRPr="00CB2ECA">
              <w:rPr>
                <w:noProof/>
                <w:lang w:val="fr-CH"/>
              </w:rPr>
              <w:t>T-03</w:t>
            </w:r>
          </w:p>
        </w:tc>
      </w:tr>
      <w:tr w:rsidR="00904EA7" w:rsidRPr="00CB2ECA" w14:paraId="2E8408B2" w14:textId="77777777" w:rsidTr="0075426F">
        <w:tc>
          <w:tcPr>
            <w:tcW w:w="2020" w:type="dxa"/>
            <w:tcBorders>
              <w:top w:val="dotted" w:sz="4" w:space="0" w:color="auto"/>
              <w:bottom w:val="dotted" w:sz="4" w:space="0" w:color="auto"/>
            </w:tcBorders>
          </w:tcPr>
          <w:p w14:paraId="7BB3B715" w14:textId="77777777" w:rsidR="00904EA7" w:rsidRPr="00CB2ECA" w:rsidRDefault="00904EA7" w:rsidP="0075426F">
            <w:pPr>
              <w:spacing w:after="0"/>
            </w:pPr>
            <w:r w:rsidRPr="00CB2ECA">
              <w:t>Vorbedingungen</w:t>
            </w:r>
          </w:p>
        </w:tc>
        <w:tc>
          <w:tcPr>
            <w:tcW w:w="7272" w:type="dxa"/>
            <w:tcBorders>
              <w:top w:val="dotted" w:sz="4" w:space="0" w:color="auto"/>
              <w:bottom w:val="dotted" w:sz="4" w:space="0" w:color="auto"/>
            </w:tcBorders>
          </w:tcPr>
          <w:p w14:paraId="3883ACAC" w14:textId="77777777" w:rsidR="00904EA7" w:rsidRPr="00CB2ECA" w:rsidRDefault="00904EA7" w:rsidP="0075426F">
            <w:pPr>
              <w:spacing w:after="0"/>
              <w:jc w:val="both"/>
            </w:pPr>
            <w:r w:rsidRPr="00CB2ECA">
              <w:t>Internetverbindung</w:t>
            </w:r>
          </w:p>
        </w:tc>
      </w:tr>
      <w:tr w:rsidR="00904EA7" w:rsidRPr="00CB2ECA" w14:paraId="51318C19" w14:textId="77777777" w:rsidTr="0075426F">
        <w:tc>
          <w:tcPr>
            <w:tcW w:w="2020" w:type="dxa"/>
            <w:tcBorders>
              <w:top w:val="dotted" w:sz="4" w:space="0" w:color="auto"/>
              <w:bottom w:val="dotted" w:sz="4" w:space="0" w:color="auto"/>
            </w:tcBorders>
          </w:tcPr>
          <w:p w14:paraId="1A4E4FB6" w14:textId="77777777" w:rsidR="00904EA7" w:rsidRPr="00CB2ECA" w:rsidRDefault="00904EA7" w:rsidP="0075426F">
            <w:pPr>
              <w:spacing w:after="0"/>
            </w:pPr>
            <w:r w:rsidRPr="00CB2ECA">
              <w:t>Ablauf</w:t>
            </w:r>
          </w:p>
        </w:tc>
        <w:tc>
          <w:tcPr>
            <w:tcW w:w="7272" w:type="dxa"/>
            <w:tcBorders>
              <w:top w:val="dotted" w:sz="4" w:space="0" w:color="auto"/>
              <w:bottom w:val="dotted" w:sz="4" w:space="0" w:color="auto"/>
            </w:tcBorders>
          </w:tcPr>
          <w:p w14:paraId="4954B1B0" w14:textId="5D23BA74" w:rsidR="00904EA7" w:rsidRPr="00CB2ECA" w:rsidRDefault="00904EA7" w:rsidP="0075426F">
            <w:pPr>
              <w:spacing w:after="0"/>
              <w:jc w:val="both"/>
            </w:pPr>
            <w:r w:rsidRPr="00CB2ECA">
              <w:t>Klicke auf die Seite «Cards» in der Navigationsleiste. F12 drücken und im responsive Modus «iPhone 11 Pro» auswählen. Anschliessend zu den angezeigten Karten scrollen.</w:t>
            </w:r>
          </w:p>
        </w:tc>
      </w:tr>
      <w:tr w:rsidR="00904EA7" w14:paraId="719F93E1" w14:textId="77777777" w:rsidTr="0075426F">
        <w:tc>
          <w:tcPr>
            <w:tcW w:w="2020" w:type="dxa"/>
            <w:tcBorders>
              <w:top w:val="dotted" w:sz="4" w:space="0" w:color="auto"/>
            </w:tcBorders>
          </w:tcPr>
          <w:p w14:paraId="74D868C8" w14:textId="77777777" w:rsidR="00904EA7" w:rsidRPr="00CB2ECA" w:rsidRDefault="00904EA7" w:rsidP="0075426F">
            <w:pPr>
              <w:spacing w:after="0"/>
            </w:pPr>
            <w:r w:rsidRPr="00CB2ECA">
              <w:t>Erwartetes Resultat</w:t>
            </w:r>
          </w:p>
        </w:tc>
        <w:tc>
          <w:tcPr>
            <w:tcW w:w="7272" w:type="dxa"/>
            <w:tcBorders>
              <w:top w:val="dotted" w:sz="4" w:space="0" w:color="auto"/>
            </w:tcBorders>
          </w:tcPr>
          <w:p w14:paraId="2D38A85C" w14:textId="3A08E113" w:rsidR="00904EA7" w:rsidRPr="00CB2ECA" w:rsidRDefault="00904EA7" w:rsidP="0075426F">
            <w:pPr>
              <w:spacing w:after="0"/>
              <w:jc w:val="both"/>
            </w:pPr>
            <w:r w:rsidRPr="00CB2ECA">
              <w:t>Es werden nun nur noch 3 Karten pro Reihe angezeigt anstatt 5.</w:t>
            </w:r>
          </w:p>
        </w:tc>
      </w:tr>
    </w:tbl>
    <w:p w14:paraId="383233A4" w14:textId="13388000" w:rsidR="00CB2ECA" w:rsidRDefault="00CB2ECA">
      <w:pPr>
        <w:spacing w:after="160" w:line="259" w:lineRule="auto"/>
        <w:rPr>
          <w:rFonts w:eastAsiaTheme="majorEastAsia" w:cstheme="majorBidi"/>
          <w:b/>
          <w:color w:val="000000" w:themeColor="text1"/>
          <w:sz w:val="42"/>
          <w:szCs w:val="42"/>
        </w:rPr>
      </w:pPr>
    </w:p>
    <w:tbl>
      <w:tblPr>
        <w:tblW w:w="9292" w:type="dxa"/>
        <w:tblLook w:val="04A0" w:firstRow="1" w:lastRow="0" w:firstColumn="1" w:lastColumn="0" w:noHBand="0" w:noVBand="1"/>
      </w:tblPr>
      <w:tblGrid>
        <w:gridCol w:w="2020"/>
        <w:gridCol w:w="7272"/>
      </w:tblGrid>
      <w:tr w:rsidR="00CB2ECA" w14:paraId="3409284B" w14:textId="77777777" w:rsidTr="0075426F">
        <w:tc>
          <w:tcPr>
            <w:tcW w:w="2020" w:type="dxa"/>
            <w:tcBorders>
              <w:bottom w:val="single" w:sz="4" w:space="0" w:color="auto"/>
            </w:tcBorders>
          </w:tcPr>
          <w:p w14:paraId="78F3FDC8" w14:textId="77777777" w:rsidR="00CB2ECA" w:rsidRPr="0098505F" w:rsidRDefault="00CB2ECA" w:rsidP="0075426F">
            <w:pPr>
              <w:rPr>
                <w:color w:val="00B0F0"/>
              </w:rPr>
            </w:pPr>
            <w:r w:rsidRPr="0098505F">
              <w:rPr>
                <w:color w:val="00B0F0"/>
              </w:rPr>
              <w:lastRenderedPageBreak/>
              <w:t>Abschnitt</w:t>
            </w:r>
          </w:p>
        </w:tc>
        <w:tc>
          <w:tcPr>
            <w:tcW w:w="7272" w:type="dxa"/>
            <w:tcBorders>
              <w:bottom w:val="single" w:sz="4" w:space="0" w:color="auto"/>
            </w:tcBorders>
          </w:tcPr>
          <w:p w14:paraId="435BCE61" w14:textId="77777777" w:rsidR="00CB2ECA" w:rsidRPr="0098505F" w:rsidRDefault="00CB2ECA" w:rsidP="0075426F">
            <w:pPr>
              <w:rPr>
                <w:color w:val="00B0F0"/>
              </w:rPr>
            </w:pPr>
            <w:r w:rsidRPr="0098505F">
              <w:rPr>
                <w:color w:val="00B0F0"/>
              </w:rPr>
              <w:t>Inhalt</w:t>
            </w:r>
          </w:p>
        </w:tc>
      </w:tr>
      <w:tr w:rsidR="00CB2ECA" w:rsidRPr="00A521D2" w14:paraId="27A8CB93" w14:textId="77777777" w:rsidTr="0075426F">
        <w:tc>
          <w:tcPr>
            <w:tcW w:w="2020" w:type="dxa"/>
            <w:tcBorders>
              <w:top w:val="single" w:sz="4" w:space="0" w:color="auto"/>
              <w:bottom w:val="dotted" w:sz="4" w:space="0" w:color="auto"/>
            </w:tcBorders>
          </w:tcPr>
          <w:p w14:paraId="5E5BA2E8" w14:textId="77777777" w:rsidR="00CB2ECA" w:rsidRPr="00CB2ECA" w:rsidRDefault="00CB2ECA" w:rsidP="0075426F">
            <w:pPr>
              <w:spacing w:after="0"/>
            </w:pPr>
            <w:r w:rsidRPr="00CB2ECA">
              <w:t>ID</w:t>
            </w:r>
          </w:p>
        </w:tc>
        <w:tc>
          <w:tcPr>
            <w:tcW w:w="7272" w:type="dxa"/>
            <w:tcBorders>
              <w:top w:val="single" w:sz="4" w:space="0" w:color="auto"/>
              <w:bottom w:val="dotted" w:sz="4" w:space="0" w:color="auto"/>
            </w:tcBorders>
          </w:tcPr>
          <w:p w14:paraId="7C857A11" w14:textId="167A2554" w:rsidR="00CB2ECA" w:rsidRPr="00CB2ECA" w:rsidRDefault="00CB2ECA" w:rsidP="0075426F">
            <w:pPr>
              <w:spacing w:after="0"/>
              <w:rPr>
                <w:lang w:val="fr-CH"/>
              </w:rPr>
            </w:pPr>
            <w:r w:rsidRPr="00CB2ECA">
              <w:rPr>
                <w:noProof/>
                <w:lang w:val="fr-CH"/>
              </w:rPr>
              <w:t>T-04</w:t>
            </w:r>
          </w:p>
        </w:tc>
      </w:tr>
      <w:tr w:rsidR="00CB2ECA" w14:paraId="2455B89A" w14:textId="77777777" w:rsidTr="0075426F">
        <w:tc>
          <w:tcPr>
            <w:tcW w:w="2020" w:type="dxa"/>
            <w:tcBorders>
              <w:top w:val="dotted" w:sz="4" w:space="0" w:color="auto"/>
              <w:bottom w:val="dotted" w:sz="4" w:space="0" w:color="auto"/>
            </w:tcBorders>
          </w:tcPr>
          <w:p w14:paraId="11968160" w14:textId="77777777" w:rsidR="00CB2ECA" w:rsidRPr="00CB2ECA" w:rsidRDefault="00CB2ECA" w:rsidP="0075426F">
            <w:pPr>
              <w:spacing w:after="0"/>
            </w:pPr>
            <w:r w:rsidRPr="00CB2ECA">
              <w:t>Vorbedingungen</w:t>
            </w:r>
          </w:p>
        </w:tc>
        <w:tc>
          <w:tcPr>
            <w:tcW w:w="7272" w:type="dxa"/>
            <w:tcBorders>
              <w:top w:val="dotted" w:sz="4" w:space="0" w:color="auto"/>
              <w:bottom w:val="dotted" w:sz="4" w:space="0" w:color="auto"/>
            </w:tcBorders>
          </w:tcPr>
          <w:p w14:paraId="55EDF17A" w14:textId="77777777" w:rsidR="00CB2ECA" w:rsidRPr="00CB2ECA" w:rsidRDefault="00CB2ECA" w:rsidP="0075426F">
            <w:pPr>
              <w:spacing w:after="0"/>
              <w:jc w:val="both"/>
            </w:pPr>
            <w:r w:rsidRPr="00CB2ECA">
              <w:t>Internetverbindung</w:t>
            </w:r>
          </w:p>
        </w:tc>
      </w:tr>
      <w:tr w:rsidR="00CB2ECA" w14:paraId="670C28F3" w14:textId="77777777" w:rsidTr="0075426F">
        <w:tc>
          <w:tcPr>
            <w:tcW w:w="2020" w:type="dxa"/>
            <w:tcBorders>
              <w:top w:val="dotted" w:sz="4" w:space="0" w:color="auto"/>
              <w:bottom w:val="dotted" w:sz="4" w:space="0" w:color="auto"/>
            </w:tcBorders>
          </w:tcPr>
          <w:p w14:paraId="0797B946" w14:textId="77777777" w:rsidR="00CB2ECA" w:rsidRPr="00CB2ECA" w:rsidRDefault="00CB2ECA" w:rsidP="0075426F">
            <w:pPr>
              <w:spacing w:after="0"/>
            </w:pPr>
            <w:r w:rsidRPr="00CB2ECA">
              <w:t>Ablauf</w:t>
            </w:r>
          </w:p>
        </w:tc>
        <w:tc>
          <w:tcPr>
            <w:tcW w:w="7272" w:type="dxa"/>
            <w:tcBorders>
              <w:top w:val="dotted" w:sz="4" w:space="0" w:color="auto"/>
              <w:bottom w:val="dotted" w:sz="4" w:space="0" w:color="auto"/>
            </w:tcBorders>
          </w:tcPr>
          <w:p w14:paraId="62AB7749" w14:textId="282BB09E" w:rsidR="00CB2ECA" w:rsidRPr="00CB2ECA" w:rsidRDefault="00CB2ECA" w:rsidP="0075426F">
            <w:pPr>
              <w:spacing w:after="0"/>
              <w:jc w:val="both"/>
            </w:pPr>
            <w:r w:rsidRPr="00CB2ECA">
              <w:t>Klicke auf die Seite «</w:t>
            </w:r>
            <w:proofErr w:type="spellStart"/>
            <w:r w:rsidRPr="00CB2ECA">
              <w:t>Regions</w:t>
            </w:r>
            <w:proofErr w:type="spellEnd"/>
            <w:r w:rsidRPr="00CB2ECA">
              <w:t>» in der Navigationsleiste. F12 drücken und im responsive Modus «iPhone 11 Pro» auswählen. Anschliessend zu den angezeigten Regionen scrollen.</w:t>
            </w:r>
          </w:p>
        </w:tc>
      </w:tr>
      <w:tr w:rsidR="00CB2ECA" w14:paraId="170606B7" w14:textId="77777777" w:rsidTr="0075426F">
        <w:tc>
          <w:tcPr>
            <w:tcW w:w="2020" w:type="dxa"/>
            <w:tcBorders>
              <w:top w:val="dotted" w:sz="4" w:space="0" w:color="auto"/>
            </w:tcBorders>
          </w:tcPr>
          <w:p w14:paraId="588BCEAA" w14:textId="77777777" w:rsidR="00CB2ECA" w:rsidRPr="00CB2ECA" w:rsidRDefault="00CB2ECA" w:rsidP="0075426F">
            <w:pPr>
              <w:spacing w:after="0"/>
            </w:pPr>
            <w:r w:rsidRPr="00CB2ECA">
              <w:t>Erwartetes Resultat</w:t>
            </w:r>
          </w:p>
        </w:tc>
        <w:tc>
          <w:tcPr>
            <w:tcW w:w="7272" w:type="dxa"/>
            <w:tcBorders>
              <w:top w:val="dotted" w:sz="4" w:space="0" w:color="auto"/>
            </w:tcBorders>
          </w:tcPr>
          <w:p w14:paraId="0684282D" w14:textId="4F4DE360" w:rsidR="00CB2ECA" w:rsidRPr="00CB2ECA" w:rsidRDefault="00CB2ECA" w:rsidP="0075426F">
            <w:pPr>
              <w:spacing w:after="0"/>
              <w:jc w:val="both"/>
            </w:pPr>
            <w:r w:rsidRPr="00CB2ECA">
              <w:t>Die Bilder und Texte der Regionen werden nun übereinander angezeigt und nicht nebeneinander.</w:t>
            </w:r>
          </w:p>
        </w:tc>
      </w:tr>
    </w:tbl>
    <w:p w14:paraId="6DB29FBC" w14:textId="0DFBF781" w:rsidR="00CB2ECA" w:rsidRDefault="00CB2ECA" w:rsidP="00CB2ECA">
      <w:pPr>
        <w:spacing w:after="160" w:line="259" w:lineRule="auto"/>
        <w:rPr>
          <w:rFonts w:eastAsiaTheme="majorEastAsia" w:cstheme="majorBidi"/>
          <w:b/>
          <w:color w:val="000000" w:themeColor="text1"/>
          <w:sz w:val="42"/>
          <w:szCs w:val="42"/>
        </w:rPr>
      </w:pPr>
      <w:r>
        <w:br w:type="page"/>
      </w:r>
    </w:p>
    <w:p w14:paraId="38A083D6" w14:textId="2BC824A2" w:rsidR="003F3DEF" w:rsidRDefault="003F3DEF">
      <w:pPr>
        <w:spacing w:after="160" w:line="259" w:lineRule="auto"/>
        <w:rPr>
          <w:rFonts w:eastAsiaTheme="majorEastAsia" w:cstheme="majorBidi"/>
          <w:b/>
          <w:color w:val="000000" w:themeColor="text1"/>
          <w:sz w:val="42"/>
          <w:szCs w:val="42"/>
        </w:rPr>
      </w:pPr>
    </w:p>
    <w:p w14:paraId="00EE7C97" w14:textId="77777777" w:rsidR="00F55587" w:rsidRPr="00F55587" w:rsidRDefault="00A74E99" w:rsidP="00F55587">
      <w:pPr>
        <w:pStyle w:val="berschrift1"/>
      </w:pPr>
      <w:bookmarkStart w:id="69" w:name="_Toc97891711"/>
      <w:r>
        <w:t>Fazit</w:t>
      </w:r>
      <w:bookmarkEnd w:id="69"/>
    </w:p>
    <w:p w14:paraId="41BE9BC8" w14:textId="2D0E66A6" w:rsidR="00FD7B09" w:rsidRDefault="00FD7B09" w:rsidP="00FD7B09">
      <w:pPr>
        <w:spacing w:after="200" w:line="276" w:lineRule="auto"/>
      </w:pPr>
      <w:r w:rsidRPr="00FD7B09">
        <w:t>Zu Beginn</w:t>
      </w:r>
      <w:r>
        <w:t xml:space="preserve"> des Projekts wusste ich noch nicht genau was ich machen wollte, da meine ursprüngliche Idee etwas komplexer war als die Zeit es erlaubte. Doch als ich dann die Idee bekam meine Website als statische «Beispielversion» umzusetzen konnte ich das Projekt gut starten. </w:t>
      </w:r>
    </w:p>
    <w:p w14:paraId="1C84B93C" w14:textId="5B12F8AF" w:rsidR="00FD7B09" w:rsidRDefault="00FD7B09" w:rsidP="00FD7B09">
      <w:pPr>
        <w:spacing w:after="200" w:line="276" w:lineRule="auto"/>
      </w:pPr>
      <w:r>
        <w:t>Das Designen der Website war für mich Neuland. Da ich generell nicht so kunstorientiert bin habe ich das Design sehr schlicht gehalten. Für die Farbauswahl habe ich mich massgeblich bei «</w:t>
      </w:r>
      <w:r w:rsidRPr="00FD7B09">
        <w:t>leagueofgraphs.com</w:t>
      </w:r>
      <w:r>
        <w:t xml:space="preserve">» inspiriert. Das Grundlegende Design stand dann aber auch schnell, da das Design nicht all zu komplex war. </w:t>
      </w:r>
    </w:p>
    <w:p w14:paraId="01DB3070" w14:textId="47759B68" w:rsidR="00FD7B09" w:rsidRDefault="00FD7B09" w:rsidP="00FD7B09">
      <w:pPr>
        <w:spacing w:after="200" w:line="276" w:lineRule="auto"/>
      </w:pPr>
      <w:r>
        <w:t xml:space="preserve">Die Umsetzung der HTML Struktur lief grösstenteils gut. Gegen Ende fiel mir dann aber auf, dass ich einige unnötige Elemente (extra </w:t>
      </w:r>
      <w:proofErr w:type="spellStart"/>
      <w:r>
        <w:t>sections</w:t>
      </w:r>
      <w:proofErr w:type="spellEnd"/>
      <w:r>
        <w:t>) gesetzt habe.</w:t>
      </w:r>
    </w:p>
    <w:p w14:paraId="512A8D84" w14:textId="6883DC83" w:rsidR="0083532B" w:rsidRDefault="00FD7B09" w:rsidP="00FD7B09">
      <w:pPr>
        <w:spacing w:after="200" w:line="276" w:lineRule="auto"/>
      </w:pPr>
      <w:r>
        <w:t xml:space="preserve">Das Designen mit CSS lief auch grösstenteils gut. </w:t>
      </w:r>
      <w:r w:rsidRPr="00FD7B09">
        <w:t xml:space="preserve">Das Mobile First Prinzip </w:t>
      </w:r>
      <w:r>
        <w:t>war meiner Meinung nach sehr hilfreich, da mir das Designen auf Desktop deutlich schwerer gefallen ist. Das Designen für mobile Geräte lief gut, da der Platz gut gefüllt werden kann ohne, dass es überladen wirkt. Bei der Desktop Version hingegen habe ich mich etwas schwerer getan, da ich dort einerseits mehr Inhalte gleichzeitig zeigen wollte aber auch andererseits die Website nicht überladen wollte und dadurch unübersichtlich machen.</w:t>
      </w:r>
    </w:p>
    <w:p w14:paraId="25AF8C72" w14:textId="340EC36F" w:rsidR="0083532B" w:rsidRDefault="0083532B" w:rsidP="00FD7B09">
      <w:pPr>
        <w:spacing w:after="200" w:line="276" w:lineRule="auto"/>
      </w:pPr>
      <w:r>
        <w:t>Eine Problematik, welche bei mir aufkam, war die Umsetzung eine «klebenden» Navigationsleiste. Zunächst habe ich dazu «</w:t>
      </w:r>
      <w:proofErr w:type="spellStart"/>
      <w:r>
        <w:t>position</w:t>
      </w:r>
      <w:proofErr w:type="spellEnd"/>
      <w:r>
        <w:t xml:space="preserve">: </w:t>
      </w:r>
      <w:proofErr w:type="spellStart"/>
      <w:r>
        <w:t>sticky</w:t>
      </w:r>
      <w:proofErr w:type="spellEnd"/>
      <w:r>
        <w:t xml:space="preserve">» verwendet. Dadurch ist die Navigationsleiste aber nach etwa der Hälft der Seite wieder verschwunden. Da ich diese allerdings durchgehend wollte habe ich nach einer anderen Lösung gesucht. Als «Lösung» habe ich mit </w:t>
      </w:r>
      <w:r w:rsidR="00CB2ECA">
        <w:t>JavaScript</w:t>
      </w:r>
      <w:r>
        <w:t xml:space="preserve"> dem Bild welches unmittelbar nach der Navigationsleiste kommt eine «</w:t>
      </w:r>
      <w:proofErr w:type="spellStart"/>
      <w:r>
        <w:t>margin</w:t>
      </w:r>
      <w:proofErr w:type="spellEnd"/>
      <w:r>
        <w:t>-top» gesetzt welche der Höhe der Navigationsleiste entspricht. Mit der Lösung bin ich nicht zufrieden, da es erstens nicht gut bei wechselnden Bildschirmgrössen funktioniert und zweitens die Lösung für mich sehr umständlich und «unschön» wirkt.</w:t>
      </w:r>
    </w:p>
    <w:p w14:paraId="356C59C2" w14:textId="382375C1" w:rsidR="0001376A" w:rsidRDefault="0001376A" w:rsidP="00FD7B09">
      <w:pPr>
        <w:spacing w:after="200" w:line="276" w:lineRule="auto"/>
      </w:pPr>
      <w:r>
        <w:t>Ausserdem habe ich gegen Ende noch versucht meiner Navigationsleiste eine kleine Animation beim Einblenden zu geben. Dies hat leider nicht funktioniert und ich habe es dann verworfen, da das nur ein kleines extra gewesen wäre.</w:t>
      </w:r>
    </w:p>
    <w:p w14:paraId="3C395C78" w14:textId="3B5B2E5F" w:rsidR="00FD7B09" w:rsidRDefault="0083532B" w:rsidP="00FD7B09">
      <w:pPr>
        <w:spacing w:after="200" w:line="276" w:lineRule="auto"/>
      </w:pPr>
      <w:r>
        <w:t>Dennoch bin ich mit meiner Leistung zufrieden. Nach dem Web Modul an der FFHS war mir klar, dass ich HTML, CSS und JS noch nicht wirklich begriffen habe. Nach diesem Projekt habe ich allerdings das Gefühl, dass ich mittlerweile eine gute Grundlage habe, falls ich mich weiter mit Webseiten Design auseinandersetzen möchte.</w:t>
      </w:r>
    </w:p>
    <w:p w14:paraId="3CE504F0" w14:textId="0277658A" w:rsidR="0083532B" w:rsidRDefault="0083532B" w:rsidP="00FD7B09">
      <w:pPr>
        <w:spacing w:after="200" w:line="276" w:lineRule="auto"/>
      </w:pPr>
      <w:r>
        <w:t xml:space="preserve">Ich würde keine grossen Anpassungen zu meinem Vorgehen machen abgesehen von der Zusammenfassung von CSS Designs, welche auf mehreren Seiten gleich sind. Ich habe zwar viel in einer Datei </w:t>
      </w:r>
      <w:r w:rsidR="00BA1588">
        <w:t>zusammengefasst,</w:t>
      </w:r>
      <w:r>
        <w:t xml:space="preserve"> aber ich habe dennoch das Gefühl, dass einiges and CSS wiederholt wird.</w:t>
      </w:r>
    </w:p>
    <w:p w14:paraId="134C70DE" w14:textId="77777777" w:rsidR="00FD7B09" w:rsidRPr="00FD7B09" w:rsidRDefault="00FD7B09" w:rsidP="00FD7B09">
      <w:pPr>
        <w:spacing w:after="200" w:line="276" w:lineRule="auto"/>
      </w:pP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70" w:name="_Toc340676028" w:displacedByCustomXml="prev"/>
            <w:p w14:paraId="5B1BC8FD"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70"/>
    <w:p w14:paraId="4C34D1B1" w14:textId="77777777" w:rsidR="00F02C15" w:rsidRDefault="00F02C15">
      <w:pPr>
        <w:spacing w:after="160" w:line="259" w:lineRule="auto"/>
      </w:pPr>
    </w:p>
    <w:sectPr w:rsidR="00F02C15" w:rsidSect="008E13FB">
      <w:footerReference w:type="default" r:id="rId17"/>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2BB5E" w14:textId="77777777" w:rsidR="00D13154" w:rsidRDefault="00D13154" w:rsidP="004D3714">
      <w:r>
        <w:separator/>
      </w:r>
    </w:p>
  </w:endnote>
  <w:endnote w:type="continuationSeparator" w:id="0">
    <w:p w14:paraId="7366609A" w14:textId="77777777" w:rsidR="00D13154" w:rsidRDefault="00D13154"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443E8ACD" w14:textId="0CD116CC"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26667B5B" wp14:editId="449717D1">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736CE"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5039">
              <w:rPr>
                <w:color w:val="565656"/>
                <w:sz w:val="16"/>
                <w:szCs w:val="16"/>
              </w:rPr>
              <w:t>LoR</w:t>
            </w:r>
            <w:proofErr w:type="spellEnd"/>
            <w:r w:rsidR="00035039">
              <w:rPr>
                <w:color w:val="565656"/>
                <w:sz w:val="16"/>
                <w:szCs w:val="16"/>
              </w:rPr>
              <w:t xml:space="preserve"> Library</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E16F3F">
              <w:rPr>
                <w:noProof/>
                <w:color w:val="565656"/>
                <w:sz w:val="16"/>
                <w:szCs w:val="16"/>
              </w:rPr>
              <w:t>1</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4C181" w14:textId="77777777" w:rsidR="00D13154" w:rsidRDefault="00D13154" w:rsidP="004D3714">
      <w:r>
        <w:separator/>
      </w:r>
    </w:p>
  </w:footnote>
  <w:footnote w:type="continuationSeparator" w:id="0">
    <w:p w14:paraId="68CCB0EA" w14:textId="77777777" w:rsidR="00D13154" w:rsidRDefault="00D13154"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1B26C5"/>
    <w:multiLevelType w:val="hybridMultilevel"/>
    <w:tmpl w:val="BFC8D0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2FAB7157"/>
    <w:multiLevelType w:val="hybridMultilevel"/>
    <w:tmpl w:val="ED1E1ADE"/>
    <w:lvl w:ilvl="0" w:tplc="9500C844">
      <w:numFmt w:val="bullet"/>
      <w:lvlText w:val="-"/>
      <w:lvlJc w:val="left"/>
      <w:pPr>
        <w:ind w:left="1080" w:hanging="360"/>
      </w:pPr>
      <w:rPr>
        <w:rFonts w:ascii="Titillium" w:eastAsiaTheme="minorHAnsi" w:hAnsi="Titillium"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0"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35801DF"/>
    <w:multiLevelType w:val="multilevel"/>
    <w:tmpl w:val="3EEEB7DC"/>
    <w:numStyleLink w:val="Bbc"/>
  </w:abstractNum>
  <w:abstractNum w:abstractNumId="32"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72A77E8"/>
    <w:multiLevelType w:val="multilevel"/>
    <w:tmpl w:val="3EEEB7DC"/>
    <w:numStyleLink w:val="Bbc"/>
  </w:abstractNum>
  <w:abstractNum w:abstractNumId="34" w15:restartNumberingAfterBreak="0">
    <w:nsid w:val="3F3D3FF0"/>
    <w:multiLevelType w:val="multilevel"/>
    <w:tmpl w:val="3EEEB7DC"/>
    <w:numStyleLink w:val="Bbc"/>
  </w:abstractNum>
  <w:abstractNum w:abstractNumId="35" w15:restartNumberingAfterBreak="0">
    <w:nsid w:val="42812432"/>
    <w:multiLevelType w:val="hybridMultilevel"/>
    <w:tmpl w:val="0AB2A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7246FBE"/>
    <w:multiLevelType w:val="multilevel"/>
    <w:tmpl w:val="3EEEB7DC"/>
    <w:numStyleLink w:val="Bbc"/>
  </w:abstractNum>
  <w:abstractNum w:abstractNumId="39" w15:restartNumberingAfterBreak="0">
    <w:nsid w:val="499A5287"/>
    <w:multiLevelType w:val="multilevel"/>
    <w:tmpl w:val="3EEEB7DC"/>
    <w:numStyleLink w:val="Bbc"/>
  </w:abstractNum>
  <w:abstractNum w:abstractNumId="40"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668188A"/>
    <w:multiLevelType w:val="multilevel"/>
    <w:tmpl w:val="3EEEB7DC"/>
    <w:numStyleLink w:val="Bbc"/>
  </w:abstractNum>
  <w:abstractNum w:abstractNumId="43" w15:restartNumberingAfterBreak="0">
    <w:nsid w:val="5D153CFD"/>
    <w:multiLevelType w:val="hybridMultilevel"/>
    <w:tmpl w:val="85488C48"/>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8013581"/>
    <w:multiLevelType w:val="multilevel"/>
    <w:tmpl w:val="3EEEB7DC"/>
    <w:numStyleLink w:val="Bbc"/>
  </w:abstractNum>
  <w:abstractNum w:abstractNumId="45" w15:restartNumberingAfterBreak="0">
    <w:nsid w:val="79656019"/>
    <w:multiLevelType w:val="multilevel"/>
    <w:tmpl w:val="3EEEB7DC"/>
    <w:numStyleLink w:val="Bbc"/>
  </w:abstractNum>
  <w:num w:numId="1">
    <w:abstractNumId w:val="30"/>
  </w:num>
  <w:num w:numId="2">
    <w:abstractNumId w:val="4"/>
  </w:num>
  <w:num w:numId="3">
    <w:abstractNumId w:val="5"/>
  </w:num>
  <w:num w:numId="4">
    <w:abstractNumId w:val="36"/>
  </w:num>
  <w:num w:numId="5">
    <w:abstractNumId w:val="9"/>
  </w:num>
  <w:num w:numId="6">
    <w:abstractNumId w:val="7"/>
  </w:num>
  <w:num w:numId="7">
    <w:abstractNumId w:val="6"/>
  </w:num>
  <w:num w:numId="8">
    <w:abstractNumId w:val="25"/>
  </w:num>
  <w:num w:numId="9">
    <w:abstractNumId w:val="28"/>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8"/>
  </w:num>
  <w:num w:numId="13">
    <w:abstractNumId w:val="13"/>
  </w:num>
  <w:num w:numId="14">
    <w:abstractNumId w:val="32"/>
  </w:num>
  <w:num w:numId="15">
    <w:abstractNumId w:val="17"/>
  </w:num>
  <w:num w:numId="16">
    <w:abstractNumId w:val="11"/>
  </w:num>
  <w:num w:numId="17">
    <w:abstractNumId w:val="34"/>
  </w:num>
  <w:num w:numId="18">
    <w:abstractNumId w:val="42"/>
  </w:num>
  <w:num w:numId="19">
    <w:abstractNumId w:val="37"/>
  </w:num>
  <w:num w:numId="20">
    <w:abstractNumId w:val="16"/>
  </w:num>
  <w:num w:numId="21">
    <w:abstractNumId w:val="33"/>
  </w:num>
  <w:num w:numId="22">
    <w:abstractNumId w:val="41"/>
  </w:num>
  <w:num w:numId="23">
    <w:abstractNumId w:val="14"/>
  </w:num>
  <w:num w:numId="24">
    <w:abstractNumId w:val="39"/>
  </w:num>
  <w:num w:numId="25">
    <w:abstractNumId w:val="10"/>
  </w:num>
  <w:num w:numId="26">
    <w:abstractNumId w:val="18"/>
  </w:num>
  <w:num w:numId="27">
    <w:abstractNumId w:val="31"/>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1"/>
  </w:num>
  <w:num w:numId="35">
    <w:abstractNumId w:val="44"/>
  </w:num>
  <w:num w:numId="36">
    <w:abstractNumId w:val="45"/>
  </w:num>
  <w:num w:numId="37">
    <w:abstractNumId w:val="26"/>
  </w:num>
  <w:num w:numId="38">
    <w:abstractNumId w:val="19"/>
  </w:num>
  <w:num w:numId="39">
    <w:abstractNumId w:val="24"/>
  </w:num>
  <w:num w:numId="40">
    <w:abstractNumId w:val="23"/>
  </w:num>
  <w:num w:numId="41">
    <w:abstractNumId w:val="43"/>
  </w:num>
  <w:num w:numId="42">
    <w:abstractNumId w:val="12"/>
  </w:num>
  <w:num w:numId="43">
    <w:abstractNumId w:val="40"/>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29"/>
  </w:num>
  <w:num w:numId="47">
    <w:abstractNumId w:val="35"/>
  </w:num>
  <w:num w:numId="48">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39"/>
    <w:rsid w:val="000006F6"/>
    <w:rsid w:val="00000FB8"/>
    <w:rsid w:val="0000336F"/>
    <w:rsid w:val="00005DF5"/>
    <w:rsid w:val="0001376A"/>
    <w:rsid w:val="00035039"/>
    <w:rsid w:val="0004356C"/>
    <w:rsid w:val="00076610"/>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32940"/>
    <w:rsid w:val="00137AAA"/>
    <w:rsid w:val="00144A21"/>
    <w:rsid w:val="00150C68"/>
    <w:rsid w:val="00151FB8"/>
    <w:rsid w:val="001529AC"/>
    <w:rsid w:val="00153D56"/>
    <w:rsid w:val="001566CD"/>
    <w:rsid w:val="00172D22"/>
    <w:rsid w:val="00181E40"/>
    <w:rsid w:val="001904EC"/>
    <w:rsid w:val="00192C47"/>
    <w:rsid w:val="00194593"/>
    <w:rsid w:val="001A5024"/>
    <w:rsid w:val="001A50F8"/>
    <w:rsid w:val="001A6DFA"/>
    <w:rsid w:val="001B55B4"/>
    <w:rsid w:val="001B63DC"/>
    <w:rsid w:val="001C0950"/>
    <w:rsid w:val="001C42C8"/>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26C5"/>
    <w:rsid w:val="0023388F"/>
    <w:rsid w:val="0024597F"/>
    <w:rsid w:val="00246F7D"/>
    <w:rsid w:val="00252D6F"/>
    <w:rsid w:val="00254C69"/>
    <w:rsid w:val="00260E82"/>
    <w:rsid w:val="00262EFA"/>
    <w:rsid w:val="00263FDC"/>
    <w:rsid w:val="00265362"/>
    <w:rsid w:val="00265400"/>
    <w:rsid w:val="00272BB6"/>
    <w:rsid w:val="00274051"/>
    <w:rsid w:val="0028250A"/>
    <w:rsid w:val="00284F5C"/>
    <w:rsid w:val="00285485"/>
    <w:rsid w:val="002871D7"/>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070C0"/>
    <w:rsid w:val="00323B56"/>
    <w:rsid w:val="003322F7"/>
    <w:rsid w:val="0033671A"/>
    <w:rsid w:val="0037068D"/>
    <w:rsid w:val="00380472"/>
    <w:rsid w:val="00382938"/>
    <w:rsid w:val="003847B5"/>
    <w:rsid w:val="00385170"/>
    <w:rsid w:val="003A3113"/>
    <w:rsid w:val="003A5FDB"/>
    <w:rsid w:val="003C074C"/>
    <w:rsid w:val="003C7CB0"/>
    <w:rsid w:val="003E0112"/>
    <w:rsid w:val="003E219C"/>
    <w:rsid w:val="003E5336"/>
    <w:rsid w:val="003F3DEF"/>
    <w:rsid w:val="003F431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E1EBF"/>
    <w:rsid w:val="00504E91"/>
    <w:rsid w:val="00505C1C"/>
    <w:rsid w:val="00512478"/>
    <w:rsid w:val="00516109"/>
    <w:rsid w:val="005177BC"/>
    <w:rsid w:val="00532211"/>
    <w:rsid w:val="0053247B"/>
    <w:rsid w:val="00532CFE"/>
    <w:rsid w:val="00543B43"/>
    <w:rsid w:val="00550B11"/>
    <w:rsid w:val="00556816"/>
    <w:rsid w:val="00560857"/>
    <w:rsid w:val="00581FAD"/>
    <w:rsid w:val="005831D1"/>
    <w:rsid w:val="00592177"/>
    <w:rsid w:val="005C33C6"/>
    <w:rsid w:val="005D261B"/>
    <w:rsid w:val="005D4FEF"/>
    <w:rsid w:val="005E0C13"/>
    <w:rsid w:val="005E11AE"/>
    <w:rsid w:val="005E4E6A"/>
    <w:rsid w:val="005F4B62"/>
    <w:rsid w:val="005F79CA"/>
    <w:rsid w:val="00612163"/>
    <w:rsid w:val="00613405"/>
    <w:rsid w:val="006229F2"/>
    <w:rsid w:val="0063032C"/>
    <w:rsid w:val="00643748"/>
    <w:rsid w:val="00652F51"/>
    <w:rsid w:val="006576DA"/>
    <w:rsid w:val="0066149D"/>
    <w:rsid w:val="00663120"/>
    <w:rsid w:val="00691744"/>
    <w:rsid w:val="00692A64"/>
    <w:rsid w:val="0069317F"/>
    <w:rsid w:val="006952DC"/>
    <w:rsid w:val="006A07E7"/>
    <w:rsid w:val="006A7C20"/>
    <w:rsid w:val="006D12FE"/>
    <w:rsid w:val="006D780A"/>
    <w:rsid w:val="006E28A1"/>
    <w:rsid w:val="006F5B7B"/>
    <w:rsid w:val="00703148"/>
    <w:rsid w:val="0071002A"/>
    <w:rsid w:val="00712616"/>
    <w:rsid w:val="00713E1E"/>
    <w:rsid w:val="00716B76"/>
    <w:rsid w:val="00722488"/>
    <w:rsid w:val="00723769"/>
    <w:rsid w:val="00726B45"/>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633E"/>
    <w:rsid w:val="0083532B"/>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F38D9"/>
    <w:rsid w:val="008F575A"/>
    <w:rsid w:val="00902680"/>
    <w:rsid w:val="00904CE3"/>
    <w:rsid w:val="00904EA7"/>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470D"/>
    <w:rsid w:val="009F5B1E"/>
    <w:rsid w:val="009F6844"/>
    <w:rsid w:val="00A006CC"/>
    <w:rsid w:val="00A03541"/>
    <w:rsid w:val="00A1152A"/>
    <w:rsid w:val="00A14767"/>
    <w:rsid w:val="00A23DEC"/>
    <w:rsid w:val="00A27272"/>
    <w:rsid w:val="00A36609"/>
    <w:rsid w:val="00A562DD"/>
    <w:rsid w:val="00A73616"/>
    <w:rsid w:val="00A74013"/>
    <w:rsid w:val="00A74E99"/>
    <w:rsid w:val="00A84B0D"/>
    <w:rsid w:val="00AA3321"/>
    <w:rsid w:val="00AE0857"/>
    <w:rsid w:val="00AF0717"/>
    <w:rsid w:val="00AF0F54"/>
    <w:rsid w:val="00B01266"/>
    <w:rsid w:val="00B02455"/>
    <w:rsid w:val="00B06952"/>
    <w:rsid w:val="00B3056F"/>
    <w:rsid w:val="00B31085"/>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1588"/>
    <w:rsid w:val="00BA2B1D"/>
    <w:rsid w:val="00BA2CE4"/>
    <w:rsid w:val="00BB1C9E"/>
    <w:rsid w:val="00BB20CE"/>
    <w:rsid w:val="00BB7441"/>
    <w:rsid w:val="00BC0D6E"/>
    <w:rsid w:val="00BC0F45"/>
    <w:rsid w:val="00BC548E"/>
    <w:rsid w:val="00BE28B5"/>
    <w:rsid w:val="00BE33EE"/>
    <w:rsid w:val="00BF7BB5"/>
    <w:rsid w:val="00C00D54"/>
    <w:rsid w:val="00C01B41"/>
    <w:rsid w:val="00C01F07"/>
    <w:rsid w:val="00C07F5C"/>
    <w:rsid w:val="00C16815"/>
    <w:rsid w:val="00C1798C"/>
    <w:rsid w:val="00C326B0"/>
    <w:rsid w:val="00C35418"/>
    <w:rsid w:val="00C46A92"/>
    <w:rsid w:val="00C56947"/>
    <w:rsid w:val="00C614A3"/>
    <w:rsid w:val="00C725AB"/>
    <w:rsid w:val="00C7783F"/>
    <w:rsid w:val="00C84BA6"/>
    <w:rsid w:val="00C92ECA"/>
    <w:rsid w:val="00C97DEB"/>
    <w:rsid w:val="00CA6C6A"/>
    <w:rsid w:val="00CA77CD"/>
    <w:rsid w:val="00CB2ECA"/>
    <w:rsid w:val="00CC4E85"/>
    <w:rsid w:val="00CD02DA"/>
    <w:rsid w:val="00CD130D"/>
    <w:rsid w:val="00CD6939"/>
    <w:rsid w:val="00CE4BCF"/>
    <w:rsid w:val="00CF0A76"/>
    <w:rsid w:val="00CF3EEF"/>
    <w:rsid w:val="00D12173"/>
    <w:rsid w:val="00D124DA"/>
    <w:rsid w:val="00D13154"/>
    <w:rsid w:val="00D13EE5"/>
    <w:rsid w:val="00D16898"/>
    <w:rsid w:val="00D21D38"/>
    <w:rsid w:val="00D244B2"/>
    <w:rsid w:val="00D2459F"/>
    <w:rsid w:val="00D27516"/>
    <w:rsid w:val="00D36B83"/>
    <w:rsid w:val="00D42E71"/>
    <w:rsid w:val="00D47398"/>
    <w:rsid w:val="00D50181"/>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16F3F"/>
    <w:rsid w:val="00E41A39"/>
    <w:rsid w:val="00E60966"/>
    <w:rsid w:val="00E6536A"/>
    <w:rsid w:val="00E657F3"/>
    <w:rsid w:val="00E6643A"/>
    <w:rsid w:val="00E67105"/>
    <w:rsid w:val="00E81DCE"/>
    <w:rsid w:val="00E822E0"/>
    <w:rsid w:val="00E84A9A"/>
    <w:rsid w:val="00E9015A"/>
    <w:rsid w:val="00E90170"/>
    <w:rsid w:val="00E911DB"/>
    <w:rsid w:val="00EA75ED"/>
    <w:rsid w:val="00EB0FE1"/>
    <w:rsid w:val="00EB36A0"/>
    <w:rsid w:val="00EC2AE6"/>
    <w:rsid w:val="00EC655F"/>
    <w:rsid w:val="00EE135D"/>
    <w:rsid w:val="00EE46B0"/>
    <w:rsid w:val="00EF24A7"/>
    <w:rsid w:val="00EF601D"/>
    <w:rsid w:val="00F026F7"/>
    <w:rsid w:val="00F02763"/>
    <w:rsid w:val="00F02C15"/>
    <w:rsid w:val="00F13DD9"/>
    <w:rsid w:val="00F1544F"/>
    <w:rsid w:val="00F16D84"/>
    <w:rsid w:val="00F26DAD"/>
    <w:rsid w:val="00F374AC"/>
    <w:rsid w:val="00F40B0A"/>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3387"/>
    <w:rsid w:val="00FD7B09"/>
    <w:rsid w:val="00FE0CD4"/>
    <w:rsid w:val="00FF4016"/>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24BB3"/>
  <w15:chartTrackingRefBased/>
  <w15:docId w15:val="{1D53F62D-7611-4CE7-87D3-C39B3A353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after="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pPr>
      <w:spacing w:after="0"/>
    </w:pPr>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ormaltextrun">
    <w:name w:val="normaltextrun"/>
    <w:basedOn w:val="Absatz-Standardschriftart"/>
    <w:rsid w:val="00035039"/>
  </w:style>
  <w:style w:type="character" w:customStyle="1" w:styleId="eop">
    <w:name w:val="eop"/>
    <w:basedOn w:val="Absatz-Standardschriftart"/>
    <w:rsid w:val="00035039"/>
  </w:style>
  <w:style w:type="paragraph" w:styleId="Beschriftung">
    <w:name w:val="caption"/>
    <w:basedOn w:val="Standard"/>
    <w:next w:val="Standard"/>
    <w:uiPriority w:val="35"/>
    <w:unhideWhenUsed/>
    <w:qFormat/>
    <w:locked/>
    <w:rsid w:val="0028250A"/>
    <w:pPr>
      <w:spacing w:after="200"/>
    </w:pPr>
    <w:rPr>
      <w:i/>
      <w:iCs/>
      <w:color w:val="56565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491408619">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d.b.pvp.net/3_3_0/set1/en_us/img/cards/01DE049-full.pn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lickr.com/creativecommon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O:\Informatik-BE-BLJ\Team%20H\Dreier%20Nicolas\Unterlagen\12-Webdesign\19-Projekt\Dokumentationsvorlage.205.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C05A8-24CE-43DE-91BB-E1CE4352E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Dokumentationsvorlage.205.dotx</Template>
  <TotalTime>0</TotalTime>
  <Pages>14</Pages>
  <Words>1829</Words>
  <Characters>11528</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LoR Library</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 Library</dc:title>
  <dc:subject/>
  <dc:creator>Dreier Nicolas</dc:creator>
  <cp:keywords/>
  <dc:description/>
  <cp:lastModifiedBy>Dreier Nicolas</cp:lastModifiedBy>
  <cp:revision>3</cp:revision>
  <dcterms:created xsi:type="dcterms:W3CDTF">2022-03-11T07:36:00Z</dcterms:created>
  <dcterms:modified xsi:type="dcterms:W3CDTF">2022-03-11T13:03:00Z</dcterms:modified>
</cp:coreProperties>
</file>